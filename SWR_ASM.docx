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869E" w14:textId="77777777" w:rsidR="0050513B" w:rsidRDefault="00113C4C" w:rsidP="00113C4C">
      <w:pPr>
        <w:pStyle w:val="NormalTB"/>
        <w:widowControl w:val="0"/>
        <w:spacing w:before="120"/>
        <w:jc w:val="left"/>
        <w:rPr>
          <w:rFonts w:ascii="Arial" w:hAnsi="Arial"/>
          <w:snapToGrid w:val="0"/>
          <w:lang w:val="en-US"/>
        </w:rPr>
      </w:pPr>
      <w:r>
        <w:rPr>
          <w:rFonts w:ascii="Arial" w:hAnsi="Arial"/>
          <w:noProof/>
          <w:lang w:val="en-US"/>
        </w:rPr>
        <w:drawing>
          <wp:inline distT="0" distB="0" distL="0" distR="0" wp14:anchorId="07EC335B" wp14:editId="0B7ACFE7">
            <wp:extent cx="2270760" cy="885147"/>
            <wp:effectExtent l="0" t="0" r="0" b="0"/>
            <wp:docPr id="1833546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6910" name="Picture 1833546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0130" cy="888799"/>
                    </a:xfrm>
                    <a:prstGeom prst="rect">
                      <a:avLst/>
                    </a:prstGeom>
                  </pic:spPr>
                </pic:pic>
              </a:graphicData>
            </a:graphic>
          </wp:inline>
        </w:drawing>
      </w:r>
    </w:p>
    <w:p w14:paraId="0C220A28" w14:textId="77777777" w:rsidR="0050513B" w:rsidRDefault="0050513B">
      <w:pPr>
        <w:pStyle w:val="NormalTB"/>
        <w:spacing w:before="120"/>
        <w:rPr>
          <w:rFonts w:ascii="Arial" w:hAnsi="Arial" w:cs="Arial"/>
          <w:lang w:val="en-US"/>
        </w:rPr>
      </w:pPr>
    </w:p>
    <w:p w14:paraId="10EC6133" w14:textId="77777777" w:rsidR="0050513B" w:rsidRDefault="0050513B" w:rsidP="00C42A0F"/>
    <w:p w14:paraId="57598BA3" w14:textId="77777777" w:rsidR="0050513B" w:rsidRDefault="0050513B" w:rsidP="00C42A0F"/>
    <w:p w14:paraId="214EC934" w14:textId="77777777" w:rsidR="0050513B" w:rsidRDefault="0050513B">
      <w:pPr>
        <w:pStyle w:val="NormalTB"/>
        <w:spacing w:before="120"/>
        <w:rPr>
          <w:rFonts w:ascii="Arial" w:hAnsi="Arial" w:cs="Arial"/>
          <w:lang w:val="en-US"/>
        </w:rPr>
      </w:pPr>
    </w:p>
    <w:p w14:paraId="66899353" w14:textId="77777777" w:rsidR="0050513B" w:rsidRDefault="0050513B" w:rsidP="00C42A0F"/>
    <w:p w14:paraId="46E5C346" w14:textId="77777777" w:rsidR="0050513B" w:rsidRDefault="0050513B" w:rsidP="00C42A0F"/>
    <w:p w14:paraId="77813263" w14:textId="77777777" w:rsidR="0050513B" w:rsidRDefault="00677D11" w:rsidP="0050513B">
      <w:pPr>
        <w:pStyle w:val="HeadingBig"/>
      </w:pPr>
      <w:r>
        <w:t>AutoWash: Car Wash Booking &amp; Loyalty System</w:t>
      </w:r>
    </w:p>
    <w:p w14:paraId="3276F7A0" w14:textId="77777777" w:rsidR="0050513B" w:rsidRDefault="0050513B" w:rsidP="0050513B">
      <w:pPr>
        <w:pStyle w:val="HeadingBig"/>
      </w:pPr>
      <w:r>
        <w:t>Software Requirement Specification</w:t>
      </w:r>
    </w:p>
    <w:p w14:paraId="1906921D" w14:textId="77777777" w:rsidR="0050513B" w:rsidRDefault="0050513B" w:rsidP="00C42A0F"/>
    <w:p w14:paraId="2C2025F9" w14:textId="77777777" w:rsidR="0050513B" w:rsidRDefault="0050513B" w:rsidP="00C42A0F">
      <w:pPr>
        <w:pStyle w:val="NormalT"/>
      </w:pPr>
      <w:r>
        <w:t>Project Code: AutoWashPro</w:t>
      </w:r>
    </w:p>
    <w:p w14:paraId="685D8737" w14:textId="77777777" w:rsidR="0050513B" w:rsidRDefault="0050513B" w:rsidP="00C42A0F">
      <w:pPr>
        <w:pStyle w:val="NormalT"/>
      </w:pPr>
      <w:r>
        <w:t>Document Code: SRS-AW-V1.0 – v1.0</w:t>
      </w:r>
    </w:p>
    <w:p w14:paraId="671926F0" w14:textId="77777777" w:rsidR="0050513B" w:rsidRDefault="0050513B" w:rsidP="00C42A0F"/>
    <w:p w14:paraId="4AF7BCD9" w14:textId="77777777" w:rsidR="0050513B" w:rsidRDefault="0050513B" w:rsidP="00C42A0F"/>
    <w:p w14:paraId="1D14ADBF" w14:textId="77777777" w:rsidR="0050513B" w:rsidRDefault="0050513B" w:rsidP="00C42A0F"/>
    <w:p w14:paraId="3D5A34DB" w14:textId="77777777" w:rsidR="0050513B" w:rsidRDefault="0050513B" w:rsidP="00C42A0F"/>
    <w:p w14:paraId="48AA7F70" w14:textId="77777777" w:rsidR="0050513B" w:rsidRDefault="0050513B" w:rsidP="00C42A0F"/>
    <w:p w14:paraId="4FE7C946" w14:textId="77777777" w:rsidR="0050513B" w:rsidRDefault="0050513B" w:rsidP="00C42A0F"/>
    <w:p w14:paraId="0A215741" w14:textId="77777777" w:rsidR="0050513B" w:rsidRDefault="0050513B">
      <w:pPr>
        <w:pStyle w:val="NormalTB"/>
        <w:widowControl w:val="0"/>
        <w:spacing w:before="120"/>
        <w:rPr>
          <w:rFonts w:ascii="Tahoma" w:hAnsi="Tahoma" w:cs="Tahoma"/>
          <w:b/>
          <w:snapToGrid w:val="0"/>
          <w:lang w:val="en-US"/>
        </w:rPr>
      </w:pPr>
      <w:r>
        <w:t>FPT University, June 23, 2026</w:t>
      </w:r>
    </w:p>
    <w:p w14:paraId="3C1CFD67" w14:textId="77777777" w:rsidR="0050513B" w:rsidRDefault="0050513B" w:rsidP="00C42A0F"/>
    <w:p w14:paraId="3F323960" w14:textId="77777777" w:rsidR="0050513B" w:rsidRDefault="0050513B" w:rsidP="00C42A0F"/>
    <w:p w14:paraId="04CFF35E" w14:textId="77777777" w:rsidR="0050513B" w:rsidRDefault="0050513B" w:rsidP="00C42A0F"/>
    <w:p w14:paraId="38B8084F" w14:textId="77777777" w:rsidR="0050513B" w:rsidRDefault="0050513B" w:rsidP="00C42A0F"/>
    <w:p w14:paraId="07238A28" w14:textId="77777777" w:rsidR="0050513B" w:rsidRDefault="0050513B" w:rsidP="00C42A0F">
      <w:pPr>
        <w:pStyle w:val="NormalH"/>
      </w:pPr>
      <w:r>
        <w:lastRenderedPageBreak/>
        <w:t>Record of change</w:t>
      </w:r>
    </w:p>
    <w:p w14:paraId="7977D0A2" w14:textId="77777777" w:rsidR="0050513B" w:rsidRDefault="0050513B" w:rsidP="00C42A0F"/>
    <w:p w14:paraId="048BC839" w14:textId="77777777" w:rsidR="0050513B" w:rsidRDefault="0050513B" w:rsidP="00C42A0F">
      <w:r>
        <w:t>*A - Added M - Modified D - Deleted</w:t>
      </w:r>
    </w:p>
    <w:tbl>
      <w:tblPr>
        <w:tblW w:w="90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25"/>
        <w:gridCol w:w="1705"/>
        <w:gridCol w:w="990"/>
        <w:gridCol w:w="3335"/>
        <w:gridCol w:w="1345"/>
      </w:tblGrid>
      <w:tr w:rsidR="0050513B" w14:paraId="540FFB17" w14:textId="77777777" w:rsidTr="00677D11">
        <w:tc>
          <w:tcPr>
            <w:tcW w:w="1625" w:type="dxa"/>
            <w:shd w:val="clear" w:color="auto" w:fill="FFE8E1"/>
          </w:tcPr>
          <w:p w14:paraId="018CDF72" w14:textId="77777777" w:rsidR="0050513B" w:rsidRDefault="0050513B" w:rsidP="00C42A0F">
            <w:pPr>
              <w:pStyle w:val="HeadingLv1"/>
            </w:pPr>
            <w:r>
              <w:t>Effective Date</w:t>
            </w:r>
          </w:p>
        </w:tc>
        <w:tc>
          <w:tcPr>
            <w:tcW w:w="1705" w:type="dxa"/>
            <w:shd w:val="clear" w:color="auto" w:fill="FFE8E1"/>
          </w:tcPr>
          <w:p w14:paraId="1464B663" w14:textId="77777777" w:rsidR="0050513B" w:rsidRDefault="0050513B" w:rsidP="00C42A0F">
            <w:pPr>
              <w:pStyle w:val="HeadingLv1"/>
            </w:pPr>
            <w:r>
              <w:t>Changed Items</w:t>
            </w:r>
          </w:p>
        </w:tc>
        <w:tc>
          <w:tcPr>
            <w:tcW w:w="990" w:type="dxa"/>
            <w:shd w:val="clear" w:color="auto" w:fill="FFE8E1"/>
          </w:tcPr>
          <w:p w14:paraId="76B5C09D" w14:textId="77777777" w:rsidR="0050513B" w:rsidRDefault="0050513B" w:rsidP="00C42A0F">
            <w:pPr>
              <w:pStyle w:val="HeadingLv1"/>
            </w:pPr>
            <w:r>
              <w:t>A*</w:t>
            </w:r>
            <w:r>
              <w:br/>
              <w:t>M, D</w:t>
            </w:r>
          </w:p>
        </w:tc>
        <w:tc>
          <w:tcPr>
            <w:tcW w:w="3335" w:type="dxa"/>
            <w:shd w:val="clear" w:color="auto" w:fill="FFE8E1"/>
          </w:tcPr>
          <w:p w14:paraId="35AB4BC6" w14:textId="77777777" w:rsidR="0050513B" w:rsidRDefault="0050513B" w:rsidP="00C42A0F">
            <w:pPr>
              <w:pStyle w:val="HeadingLv1"/>
            </w:pPr>
            <w:r>
              <w:t>Change Description</w:t>
            </w:r>
          </w:p>
        </w:tc>
        <w:tc>
          <w:tcPr>
            <w:tcW w:w="1345" w:type="dxa"/>
            <w:shd w:val="clear" w:color="auto" w:fill="FFE8E1"/>
          </w:tcPr>
          <w:p w14:paraId="0786A90D" w14:textId="77777777" w:rsidR="0050513B" w:rsidRDefault="0050513B" w:rsidP="00C42A0F">
            <w:pPr>
              <w:pStyle w:val="HeadingLv1"/>
            </w:pPr>
            <w:r>
              <w:t>New Version</w:t>
            </w:r>
          </w:p>
        </w:tc>
      </w:tr>
      <w:tr w:rsidR="0050513B" w14:paraId="6FD598E8" w14:textId="77777777" w:rsidTr="00677D11">
        <w:tc>
          <w:tcPr>
            <w:tcW w:w="1625" w:type="dxa"/>
          </w:tcPr>
          <w:p w14:paraId="04207102" w14:textId="77777777" w:rsidR="00102C22" w:rsidRDefault="00000000">
            <w:r>
              <w:t>23/06/2026</w:t>
            </w:r>
          </w:p>
        </w:tc>
        <w:tc>
          <w:tcPr>
            <w:tcW w:w="1705" w:type="dxa"/>
          </w:tcPr>
          <w:p w14:paraId="6B9C106C" w14:textId="77777777" w:rsidR="00102C22" w:rsidRDefault="00000000">
            <w:r>
              <w:t>Section 3 (Functional Requirements) &amp; Section 4 (Non-Functional Requirements)</w:t>
            </w:r>
          </w:p>
        </w:tc>
        <w:tc>
          <w:tcPr>
            <w:tcW w:w="990" w:type="dxa"/>
          </w:tcPr>
          <w:p w14:paraId="5D2EF000" w14:textId="77777777" w:rsidR="00102C22" w:rsidRDefault="00000000">
            <w:r>
              <w:t>M</w:t>
            </w:r>
          </w:p>
        </w:tc>
        <w:tc>
          <w:tcPr>
            <w:tcW w:w="3335" w:type="dxa"/>
          </w:tcPr>
          <w:p w14:paraId="6CBA1813" w14:textId="77777777" w:rsidR="00102C22" w:rsidRDefault="00000000">
            <w:r>
              <w:t>Complete all 15 Use Case specifications, diagram adjustments, and formatting</w:t>
            </w:r>
          </w:p>
        </w:tc>
        <w:tc>
          <w:tcPr>
            <w:tcW w:w="1345" w:type="dxa"/>
          </w:tcPr>
          <w:p w14:paraId="3A3A7635" w14:textId="77777777" w:rsidR="00102C22" w:rsidRDefault="00000000">
            <w:r>
              <w:t>V1.0</w:t>
            </w:r>
          </w:p>
        </w:tc>
      </w:tr>
      <w:tr w:rsidR="0050513B" w14:paraId="4FDE530F" w14:textId="77777777" w:rsidTr="00677D11">
        <w:tc>
          <w:tcPr>
            <w:tcW w:w="1625" w:type="dxa"/>
          </w:tcPr>
          <w:p w14:paraId="7057EB53" w14:textId="77777777" w:rsidR="0050513B" w:rsidRDefault="0050513B" w:rsidP="00C42A0F">
            <w:pPr>
              <w:pStyle w:val="Bang"/>
            </w:pPr>
            <w:r>
              <w:t>03/07/2026</w:t>
            </w:r>
          </w:p>
        </w:tc>
        <w:tc>
          <w:tcPr>
            <w:tcW w:w="1705" w:type="dxa"/>
          </w:tcPr>
          <w:p w14:paraId="77EBB07B" w14:textId="77777777" w:rsidR="0050513B" w:rsidRDefault="0050513B" w:rsidP="00C42A0F">
            <w:pPr>
              <w:pStyle w:val="Bang"/>
            </w:pPr>
            <w:r>
              <w:t>Section 2 (System Database ERD) &amp; Table Schema</w:t>
            </w:r>
          </w:p>
        </w:tc>
        <w:tc>
          <w:tcPr>
            <w:tcW w:w="990" w:type="dxa"/>
          </w:tcPr>
          <w:p w14:paraId="27DE5D17" w14:textId="77777777" w:rsidR="0050513B" w:rsidRDefault="0050513B" w:rsidP="00C42A0F">
            <w:pPr>
              <w:pStyle w:val="Bang"/>
            </w:pPr>
            <w:r>
              <w:t>M</w:t>
            </w:r>
          </w:p>
        </w:tc>
        <w:tc>
          <w:tcPr>
            <w:tcW w:w="3335" w:type="dxa"/>
          </w:tcPr>
          <w:p w14:paraId="18A5FF51" w14:textId="77777777" w:rsidR="0050513B" w:rsidRDefault="0050513B" w:rsidP="00C42A0F">
            <w:pPr>
              <w:pStyle w:val="Bang"/>
            </w:pPr>
            <w:r>
              <w:t>Synchronized AutoWash.vpp ERD model with actual codebase entities (standardized table names, reversed Booking-Queue relationship, normalized keys, and added missing tables like OtpVerification, LoyaltyConfig, Notification, Review, BookingAuditLog). Exported PostgreSQL DDL schema script.</w:t>
            </w:r>
          </w:p>
        </w:tc>
        <w:tc>
          <w:tcPr>
            <w:tcW w:w="1345" w:type="dxa"/>
          </w:tcPr>
          <w:p w14:paraId="3340969A" w14:textId="77777777" w:rsidR="0050513B" w:rsidRDefault="0050513B" w:rsidP="00C42A0F">
            <w:pPr>
              <w:pStyle w:val="Bang"/>
            </w:pPr>
            <w:r>
              <w:t>V1.1</w:t>
            </w:r>
          </w:p>
        </w:tc>
      </w:tr>
      <w:tr w:rsidR="0050513B" w14:paraId="0F58FFD7" w14:textId="77777777" w:rsidTr="00677D11">
        <w:tc>
          <w:tcPr>
            <w:tcW w:w="1625" w:type="dxa"/>
          </w:tcPr>
          <w:p w14:paraId="1F253A5F" w14:textId="77777777" w:rsidR="0050513B" w:rsidRDefault="0050513B" w:rsidP="00C42A0F">
            <w:pPr>
              <w:pStyle w:val="Bang"/>
            </w:pPr>
          </w:p>
        </w:tc>
        <w:tc>
          <w:tcPr>
            <w:tcW w:w="1705" w:type="dxa"/>
          </w:tcPr>
          <w:p w14:paraId="723D12C5" w14:textId="77777777" w:rsidR="0050513B" w:rsidRDefault="0050513B" w:rsidP="00C42A0F">
            <w:pPr>
              <w:pStyle w:val="Bang"/>
            </w:pPr>
          </w:p>
        </w:tc>
        <w:tc>
          <w:tcPr>
            <w:tcW w:w="990" w:type="dxa"/>
          </w:tcPr>
          <w:p w14:paraId="2C05FB9D" w14:textId="77777777" w:rsidR="0050513B" w:rsidRDefault="0050513B" w:rsidP="00C42A0F">
            <w:pPr>
              <w:pStyle w:val="Bang"/>
            </w:pPr>
          </w:p>
        </w:tc>
        <w:tc>
          <w:tcPr>
            <w:tcW w:w="3335" w:type="dxa"/>
          </w:tcPr>
          <w:p w14:paraId="7C928D2C" w14:textId="77777777" w:rsidR="0050513B" w:rsidRDefault="0050513B" w:rsidP="00C42A0F">
            <w:pPr>
              <w:pStyle w:val="Bang"/>
            </w:pPr>
          </w:p>
        </w:tc>
        <w:tc>
          <w:tcPr>
            <w:tcW w:w="1345" w:type="dxa"/>
          </w:tcPr>
          <w:p w14:paraId="1D3EDAB4" w14:textId="77777777" w:rsidR="0050513B" w:rsidRDefault="0050513B" w:rsidP="00C42A0F">
            <w:pPr>
              <w:pStyle w:val="Bang"/>
            </w:pPr>
          </w:p>
        </w:tc>
      </w:tr>
      <w:tr w:rsidR="0050513B" w14:paraId="1D956FE4" w14:textId="77777777" w:rsidTr="00677D11">
        <w:tc>
          <w:tcPr>
            <w:tcW w:w="1625" w:type="dxa"/>
          </w:tcPr>
          <w:p w14:paraId="645B836A" w14:textId="77777777" w:rsidR="0050513B" w:rsidRDefault="0050513B" w:rsidP="00C42A0F">
            <w:pPr>
              <w:pStyle w:val="Bang"/>
            </w:pPr>
          </w:p>
        </w:tc>
        <w:tc>
          <w:tcPr>
            <w:tcW w:w="1705" w:type="dxa"/>
          </w:tcPr>
          <w:p w14:paraId="25CD6F12" w14:textId="77777777" w:rsidR="0050513B" w:rsidRDefault="0050513B" w:rsidP="00C42A0F">
            <w:pPr>
              <w:pStyle w:val="Bang"/>
            </w:pPr>
          </w:p>
        </w:tc>
        <w:tc>
          <w:tcPr>
            <w:tcW w:w="990" w:type="dxa"/>
          </w:tcPr>
          <w:p w14:paraId="552ADF27" w14:textId="77777777" w:rsidR="0050513B" w:rsidRDefault="0050513B" w:rsidP="00C42A0F">
            <w:pPr>
              <w:pStyle w:val="Bang"/>
            </w:pPr>
          </w:p>
        </w:tc>
        <w:tc>
          <w:tcPr>
            <w:tcW w:w="3335" w:type="dxa"/>
          </w:tcPr>
          <w:p w14:paraId="68BFBE4C" w14:textId="77777777" w:rsidR="0050513B" w:rsidRDefault="0050513B" w:rsidP="00C42A0F">
            <w:pPr>
              <w:pStyle w:val="Bang"/>
            </w:pPr>
          </w:p>
        </w:tc>
        <w:tc>
          <w:tcPr>
            <w:tcW w:w="1345" w:type="dxa"/>
          </w:tcPr>
          <w:p w14:paraId="1EF44F5D" w14:textId="77777777" w:rsidR="0050513B" w:rsidRDefault="0050513B" w:rsidP="00C42A0F">
            <w:pPr>
              <w:pStyle w:val="Bang"/>
            </w:pPr>
          </w:p>
        </w:tc>
      </w:tr>
      <w:tr w:rsidR="0050513B" w14:paraId="0806999E" w14:textId="77777777" w:rsidTr="00677D11">
        <w:tc>
          <w:tcPr>
            <w:tcW w:w="1625" w:type="dxa"/>
          </w:tcPr>
          <w:p w14:paraId="08F22DC9" w14:textId="77777777" w:rsidR="0050513B" w:rsidRDefault="0050513B" w:rsidP="00C42A0F">
            <w:pPr>
              <w:pStyle w:val="Bang"/>
            </w:pPr>
          </w:p>
        </w:tc>
        <w:tc>
          <w:tcPr>
            <w:tcW w:w="1705" w:type="dxa"/>
          </w:tcPr>
          <w:p w14:paraId="4DD33516" w14:textId="77777777" w:rsidR="0050513B" w:rsidRDefault="0050513B" w:rsidP="00C42A0F">
            <w:pPr>
              <w:pStyle w:val="Bang"/>
            </w:pPr>
          </w:p>
        </w:tc>
        <w:tc>
          <w:tcPr>
            <w:tcW w:w="990" w:type="dxa"/>
          </w:tcPr>
          <w:p w14:paraId="3AA86841" w14:textId="77777777" w:rsidR="0050513B" w:rsidRDefault="0050513B" w:rsidP="00C42A0F">
            <w:pPr>
              <w:pStyle w:val="Bang"/>
            </w:pPr>
          </w:p>
        </w:tc>
        <w:tc>
          <w:tcPr>
            <w:tcW w:w="3335" w:type="dxa"/>
          </w:tcPr>
          <w:p w14:paraId="69B46897" w14:textId="77777777" w:rsidR="0050513B" w:rsidRDefault="0050513B" w:rsidP="00C42A0F">
            <w:pPr>
              <w:pStyle w:val="Bang"/>
            </w:pPr>
          </w:p>
        </w:tc>
        <w:tc>
          <w:tcPr>
            <w:tcW w:w="1345" w:type="dxa"/>
          </w:tcPr>
          <w:p w14:paraId="491D6709" w14:textId="77777777" w:rsidR="0050513B" w:rsidRDefault="0050513B" w:rsidP="00C42A0F">
            <w:pPr>
              <w:pStyle w:val="Bang"/>
            </w:pPr>
          </w:p>
        </w:tc>
      </w:tr>
      <w:tr w:rsidR="0050513B" w14:paraId="256D9AB9" w14:textId="77777777" w:rsidTr="00677D11">
        <w:tc>
          <w:tcPr>
            <w:tcW w:w="1625" w:type="dxa"/>
          </w:tcPr>
          <w:p w14:paraId="003FF19C" w14:textId="77777777" w:rsidR="0050513B" w:rsidRDefault="0050513B" w:rsidP="00C42A0F">
            <w:pPr>
              <w:pStyle w:val="Bang"/>
            </w:pPr>
          </w:p>
        </w:tc>
        <w:tc>
          <w:tcPr>
            <w:tcW w:w="1705" w:type="dxa"/>
          </w:tcPr>
          <w:p w14:paraId="30248B6B" w14:textId="77777777" w:rsidR="0050513B" w:rsidRDefault="0050513B" w:rsidP="00C42A0F">
            <w:pPr>
              <w:pStyle w:val="Bang"/>
            </w:pPr>
          </w:p>
        </w:tc>
        <w:tc>
          <w:tcPr>
            <w:tcW w:w="990" w:type="dxa"/>
          </w:tcPr>
          <w:p w14:paraId="050565FD" w14:textId="77777777" w:rsidR="0050513B" w:rsidRDefault="0050513B" w:rsidP="00C42A0F">
            <w:pPr>
              <w:pStyle w:val="Bang"/>
            </w:pPr>
          </w:p>
        </w:tc>
        <w:tc>
          <w:tcPr>
            <w:tcW w:w="3335" w:type="dxa"/>
          </w:tcPr>
          <w:p w14:paraId="3B263BCE" w14:textId="77777777" w:rsidR="0050513B" w:rsidRDefault="0050513B" w:rsidP="00C42A0F">
            <w:pPr>
              <w:pStyle w:val="Bang"/>
            </w:pPr>
          </w:p>
        </w:tc>
        <w:tc>
          <w:tcPr>
            <w:tcW w:w="1345" w:type="dxa"/>
          </w:tcPr>
          <w:p w14:paraId="44D11DB6" w14:textId="77777777" w:rsidR="0050513B" w:rsidRDefault="0050513B" w:rsidP="00C42A0F">
            <w:pPr>
              <w:pStyle w:val="Bang"/>
            </w:pPr>
          </w:p>
        </w:tc>
      </w:tr>
      <w:tr w:rsidR="0050513B" w14:paraId="19FE4B1B" w14:textId="77777777" w:rsidTr="00677D11">
        <w:tc>
          <w:tcPr>
            <w:tcW w:w="1625" w:type="dxa"/>
          </w:tcPr>
          <w:p w14:paraId="78D5693F" w14:textId="77777777" w:rsidR="0050513B" w:rsidRDefault="0050513B" w:rsidP="00C42A0F">
            <w:pPr>
              <w:pStyle w:val="Bang"/>
            </w:pPr>
          </w:p>
        </w:tc>
        <w:tc>
          <w:tcPr>
            <w:tcW w:w="1705" w:type="dxa"/>
          </w:tcPr>
          <w:p w14:paraId="2E337F03" w14:textId="77777777" w:rsidR="0050513B" w:rsidRDefault="0050513B" w:rsidP="00C42A0F">
            <w:pPr>
              <w:pStyle w:val="Bang"/>
            </w:pPr>
          </w:p>
        </w:tc>
        <w:tc>
          <w:tcPr>
            <w:tcW w:w="990" w:type="dxa"/>
          </w:tcPr>
          <w:p w14:paraId="089C69F0" w14:textId="77777777" w:rsidR="0050513B" w:rsidRDefault="0050513B" w:rsidP="00C42A0F">
            <w:pPr>
              <w:pStyle w:val="Bang"/>
            </w:pPr>
          </w:p>
        </w:tc>
        <w:tc>
          <w:tcPr>
            <w:tcW w:w="3335" w:type="dxa"/>
          </w:tcPr>
          <w:p w14:paraId="7398D97A" w14:textId="77777777" w:rsidR="0050513B" w:rsidRDefault="0050513B" w:rsidP="00C42A0F">
            <w:pPr>
              <w:pStyle w:val="Bang"/>
            </w:pPr>
          </w:p>
        </w:tc>
        <w:tc>
          <w:tcPr>
            <w:tcW w:w="1345" w:type="dxa"/>
          </w:tcPr>
          <w:p w14:paraId="49DC0D7D" w14:textId="77777777" w:rsidR="0050513B" w:rsidRDefault="0050513B" w:rsidP="00C42A0F">
            <w:pPr>
              <w:pStyle w:val="Bang"/>
            </w:pPr>
          </w:p>
        </w:tc>
      </w:tr>
      <w:tr w:rsidR="0050513B" w14:paraId="4B1805F4" w14:textId="77777777" w:rsidTr="00677D11">
        <w:tc>
          <w:tcPr>
            <w:tcW w:w="1625" w:type="dxa"/>
          </w:tcPr>
          <w:p w14:paraId="4B94045A" w14:textId="77777777" w:rsidR="0050513B" w:rsidRDefault="0050513B" w:rsidP="00C42A0F">
            <w:pPr>
              <w:pStyle w:val="Bang"/>
            </w:pPr>
          </w:p>
        </w:tc>
        <w:tc>
          <w:tcPr>
            <w:tcW w:w="1705" w:type="dxa"/>
          </w:tcPr>
          <w:p w14:paraId="0877DDB8" w14:textId="77777777" w:rsidR="0050513B" w:rsidRDefault="0050513B" w:rsidP="00C42A0F">
            <w:pPr>
              <w:pStyle w:val="Bang"/>
            </w:pPr>
          </w:p>
        </w:tc>
        <w:tc>
          <w:tcPr>
            <w:tcW w:w="990" w:type="dxa"/>
          </w:tcPr>
          <w:p w14:paraId="79819A55" w14:textId="77777777" w:rsidR="0050513B" w:rsidRDefault="0050513B" w:rsidP="00C42A0F">
            <w:pPr>
              <w:pStyle w:val="Bang"/>
            </w:pPr>
          </w:p>
        </w:tc>
        <w:tc>
          <w:tcPr>
            <w:tcW w:w="3335" w:type="dxa"/>
          </w:tcPr>
          <w:p w14:paraId="7C0A9B72" w14:textId="77777777" w:rsidR="0050513B" w:rsidRDefault="0050513B" w:rsidP="00C42A0F">
            <w:pPr>
              <w:pStyle w:val="Bang"/>
            </w:pPr>
          </w:p>
        </w:tc>
        <w:tc>
          <w:tcPr>
            <w:tcW w:w="1345" w:type="dxa"/>
          </w:tcPr>
          <w:p w14:paraId="3DFA6C42" w14:textId="77777777" w:rsidR="0050513B" w:rsidRDefault="0050513B" w:rsidP="00C42A0F">
            <w:pPr>
              <w:pStyle w:val="Bang"/>
            </w:pPr>
          </w:p>
        </w:tc>
      </w:tr>
      <w:tr w:rsidR="0050513B" w14:paraId="382726E2" w14:textId="77777777" w:rsidTr="00677D11">
        <w:tc>
          <w:tcPr>
            <w:tcW w:w="1625" w:type="dxa"/>
          </w:tcPr>
          <w:p w14:paraId="73A943A5" w14:textId="77777777" w:rsidR="0050513B" w:rsidRDefault="0050513B" w:rsidP="00C42A0F">
            <w:pPr>
              <w:pStyle w:val="Bang"/>
            </w:pPr>
          </w:p>
        </w:tc>
        <w:tc>
          <w:tcPr>
            <w:tcW w:w="1705" w:type="dxa"/>
          </w:tcPr>
          <w:p w14:paraId="3F950142" w14:textId="77777777" w:rsidR="0050513B" w:rsidRDefault="0050513B" w:rsidP="00C42A0F">
            <w:pPr>
              <w:pStyle w:val="Bang"/>
            </w:pPr>
          </w:p>
        </w:tc>
        <w:tc>
          <w:tcPr>
            <w:tcW w:w="990" w:type="dxa"/>
          </w:tcPr>
          <w:p w14:paraId="525E259B" w14:textId="77777777" w:rsidR="0050513B" w:rsidRDefault="0050513B" w:rsidP="00C42A0F">
            <w:pPr>
              <w:pStyle w:val="Bang"/>
            </w:pPr>
          </w:p>
        </w:tc>
        <w:tc>
          <w:tcPr>
            <w:tcW w:w="3335" w:type="dxa"/>
          </w:tcPr>
          <w:p w14:paraId="00D582FB" w14:textId="77777777" w:rsidR="0050513B" w:rsidRDefault="0050513B" w:rsidP="00C42A0F">
            <w:pPr>
              <w:pStyle w:val="Bang"/>
            </w:pPr>
          </w:p>
        </w:tc>
        <w:tc>
          <w:tcPr>
            <w:tcW w:w="1345" w:type="dxa"/>
          </w:tcPr>
          <w:p w14:paraId="1A0E783B" w14:textId="77777777" w:rsidR="0050513B" w:rsidRDefault="0050513B" w:rsidP="00C42A0F">
            <w:pPr>
              <w:pStyle w:val="Bang"/>
            </w:pPr>
          </w:p>
        </w:tc>
      </w:tr>
      <w:tr w:rsidR="0050513B" w14:paraId="2AFD2A03" w14:textId="77777777" w:rsidTr="00677D11">
        <w:tc>
          <w:tcPr>
            <w:tcW w:w="1625" w:type="dxa"/>
          </w:tcPr>
          <w:p w14:paraId="510B7AF6" w14:textId="77777777" w:rsidR="0050513B" w:rsidRDefault="0050513B" w:rsidP="00C42A0F">
            <w:pPr>
              <w:pStyle w:val="Bang"/>
            </w:pPr>
          </w:p>
        </w:tc>
        <w:tc>
          <w:tcPr>
            <w:tcW w:w="1705" w:type="dxa"/>
          </w:tcPr>
          <w:p w14:paraId="40792335" w14:textId="77777777" w:rsidR="0050513B" w:rsidRDefault="0050513B" w:rsidP="00C42A0F">
            <w:pPr>
              <w:pStyle w:val="Bang"/>
            </w:pPr>
          </w:p>
        </w:tc>
        <w:tc>
          <w:tcPr>
            <w:tcW w:w="990" w:type="dxa"/>
          </w:tcPr>
          <w:p w14:paraId="02487B0E" w14:textId="77777777" w:rsidR="0050513B" w:rsidRDefault="0050513B" w:rsidP="00C42A0F">
            <w:pPr>
              <w:pStyle w:val="Bang"/>
            </w:pPr>
          </w:p>
        </w:tc>
        <w:tc>
          <w:tcPr>
            <w:tcW w:w="3335" w:type="dxa"/>
          </w:tcPr>
          <w:p w14:paraId="31A5708C" w14:textId="77777777" w:rsidR="0050513B" w:rsidRDefault="0050513B" w:rsidP="00C42A0F">
            <w:pPr>
              <w:pStyle w:val="Bang"/>
            </w:pPr>
          </w:p>
        </w:tc>
        <w:tc>
          <w:tcPr>
            <w:tcW w:w="1345" w:type="dxa"/>
          </w:tcPr>
          <w:p w14:paraId="32DB8800" w14:textId="77777777" w:rsidR="0050513B" w:rsidRDefault="0050513B" w:rsidP="00C42A0F">
            <w:pPr>
              <w:pStyle w:val="Bang"/>
            </w:pPr>
          </w:p>
        </w:tc>
      </w:tr>
      <w:tr w:rsidR="0050513B" w14:paraId="48F97520" w14:textId="77777777" w:rsidTr="00677D11">
        <w:tc>
          <w:tcPr>
            <w:tcW w:w="1625" w:type="dxa"/>
          </w:tcPr>
          <w:p w14:paraId="4D418FE7" w14:textId="77777777" w:rsidR="0050513B" w:rsidRDefault="0050513B" w:rsidP="00C42A0F">
            <w:pPr>
              <w:pStyle w:val="Bang"/>
            </w:pPr>
          </w:p>
        </w:tc>
        <w:tc>
          <w:tcPr>
            <w:tcW w:w="1705" w:type="dxa"/>
          </w:tcPr>
          <w:p w14:paraId="673A7073" w14:textId="77777777" w:rsidR="0050513B" w:rsidRDefault="0050513B" w:rsidP="00C42A0F">
            <w:pPr>
              <w:pStyle w:val="Bang"/>
            </w:pPr>
          </w:p>
        </w:tc>
        <w:tc>
          <w:tcPr>
            <w:tcW w:w="990" w:type="dxa"/>
          </w:tcPr>
          <w:p w14:paraId="47F8DC52" w14:textId="77777777" w:rsidR="0050513B" w:rsidRDefault="0050513B" w:rsidP="00C42A0F">
            <w:pPr>
              <w:pStyle w:val="Bang"/>
            </w:pPr>
          </w:p>
        </w:tc>
        <w:tc>
          <w:tcPr>
            <w:tcW w:w="3335" w:type="dxa"/>
          </w:tcPr>
          <w:p w14:paraId="312908E3" w14:textId="77777777" w:rsidR="0050513B" w:rsidRDefault="0050513B" w:rsidP="00C42A0F">
            <w:pPr>
              <w:pStyle w:val="Bang"/>
            </w:pPr>
          </w:p>
        </w:tc>
        <w:tc>
          <w:tcPr>
            <w:tcW w:w="1345" w:type="dxa"/>
          </w:tcPr>
          <w:p w14:paraId="0E46B0CE" w14:textId="77777777" w:rsidR="0050513B" w:rsidRDefault="0050513B" w:rsidP="00C42A0F">
            <w:pPr>
              <w:pStyle w:val="Bang"/>
            </w:pPr>
          </w:p>
        </w:tc>
      </w:tr>
      <w:tr w:rsidR="0050513B" w14:paraId="5B5DA706" w14:textId="77777777" w:rsidTr="00677D11">
        <w:tc>
          <w:tcPr>
            <w:tcW w:w="1625" w:type="dxa"/>
          </w:tcPr>
          <w:p w14:paraId="250F1F7F" w14:textId="77777777" w:rsidR="0050513B" w:rsidRDefault="0050513B" w:rsidP="00C42A0F">
            <w:pPr>
              <w:pStyle w:val="Bang"/>
            </w:pPr>
          </w:p>
        </w:tc>
        <w:tc>
          <w:tcPr>
            <w:tcW w:w="1705" w:type="dxa"/>
          </w:tcPr>
          <w:p w14:paraId="503820EE" w14:textId="77777777" w:rsidR="0050513B" w:rsidRDefault="0050513B" w:rsidP="00C42A0F">
            <w:pPr>
              <w:pStyle w:val="Bang"/>
            </w:pPr>
          </w:p>
        </w:tc>
        <w:tc>
          <w:tcPr>
            <w:tcW w:w="990" w:type="dxa"/>
          </w:tcPr>
          <w:p w14:paraId="1454237B" w14:textId="77777777" w:rsidR="0050513B" w:rsidRDefault="0050513B" w:rsidP="00C42A0F">
            <w:pPr>
              <w:pStyle w:val="Bang"/>
            </w:pPr>
          </w:p>
        </w:tc>
        <w:tc>
          <w:tcPr>
            <w:tcW w:w="3335" w:type="dxa"/>
          </w:tcPr>
          <w:p w14:paraId="7AE1D110" w14:textId="77777777" w:rsidR="0050513B" w:rsidRDefault="0050513B" w:rsidP="00C42A0F">
            <w:pPr>
              <w:pStyle w:val="Bang"/>
            </w:pPr>
          </w:p>
        </w:tc>
        <w:tc>
          <w:tcPr>
            <w:tcW w:w="1345" w:type="dxa"/>
          </w:tcPr>
          <w:p w14:paraId="441E5989" w14:textId="77777777" w:rsidR="0050513B" w:rsidRDefault="0050513B" w:rsidP="00C42A0F">
            <w:pPr>
              <w:pStyle w:val="Bang"/>
            </w:pPr>
          </w:p>
        </w:tc>
      </w:tr>
      <w:tr w:rsidR="0050513B" w14:paraId="6A8B5D39" w14:textId="77777777" w:rsidTr="00677D11">
        <w:tc>
          <w:tcPr>
            <w:tcW w:w="1625" w:type="dxa"/>
          </w:tcPr>
          <w:p w14:paraId="32DD6B3F" w14:textId="77777777" w:rsidR="0050513B" w:rsidRDefault="0050513B" w:rsidP="00C42A0F">
            <w:pPr>
              <w:pStyle w:val="Bang"/>
            </w:pPr>
          </w:p>
        </w:tc>
        <w:tc>
          <w:tcPr>
            <w:tcW w:w="1705" w:type="dxa"/>
          </w:tcPr>
          <w:p w14:paraId="73681019" w14:textId="77777777" w:rsidR="0050513B" w:rsidRDefault="0050513B" w:rsidP="00C42A0F">
            <w:pPr>
              <w:pStyle w:val="Bang"/>
            </w:pPr>
          </w:p>
        </w:tc>
        <w:tc>
          <w:tcPr>
            <w:tcW w:w="990" w:type="dxa"/>
          </w:tcPr>
          <w:p w14:paraId="7A3E8278" w14:textId="77777777" w:rsidR="0050513B" w:rsidRDefault="0050513B" w:rsidP="00C42A0F">
            <w:pPr>
              <w:pStyle w:val="Bang"/>
            </w:pPr>
          </w:p>
        </w:tc>
        <w:tc>
          <w:tcPr>
            <w:tcW w:w="3335" w:type="dxa"/>
          </w:tcPr>
          <w:p w14:paraId="4B202B4E" w14:textId="77777777" w:rsidR="0050513B" w:rsidRDefault="0050513B" w:rsidP="00C42A0F">
            <w:pPr>
              <w:pStyle w:val="Bang"/>
            </w:pPr>
          </w:p>
        </w:tc>
        <w:tc>
          <w:tcPr>
            <w:tcW w:w="1345" w:type="dxa"/>
          </w:tcPr>
          <w:p w14:paraId="2C2A36F7" w14:textId="77777777" w:rsidR="0050513B" w:rsidRDefault="0050513B" w:rsidP="00C42A0F">
            <w:pPr>
              <w:pStyle w:val="Bang"/>
            </w:pPr>
          </w:p>
        </w:tc>
      </w:tr>
      <w:tr w:rsidR="0050513B" w14:paraId="3ADEBAF3" w14:textId="77777777" w:rsidTr="00677D11">
        <w:tc>
          <w:tcPr>
            <w:tcW w:w="1625" w:type="dxa"/>
          </w:tcPr>
          <w:p w14:paraId="7F843616" w14:textId="77777777" w:rsidR="0050513B" w:rsidRDefault="0050513B" w:rsidP="00C42A0F">
            <w:pPr>
              <w:pStyle w:val="Bang"/>
            </w:pPr>
          </w:p>
        </w:tc>
        <w:tc>
          <w:tcPr>
            <w:tcW w:w="1705" w:type="dxa"/>
          </w:tcPr>
          <w:p w14:paraId="0E1BD6CB" w14:textId="77777777" w:rsidR="0050513B" w:rsidRDefault="0050513B" w:rsidP="00C42A0F">
            <w:pPr>
              <w:pStyle w:val="Bang"/>
            </w:pPr>
          </w:p>
        </w:tc>
        <w:tc>
          <w:tcPr>
            <w:tcW w:w="990" w:type="dxa"/>
          </w:tcPr>
          <w:p w14:paraId="5D0BD354" w14:textId="77777777" w:rsidR="0050513B" w:rsidRDefault="0050513B" w:rsidP="00C42A0F">
            <w:pPr>
              <w:pStyle w:val="Bang"/>
            </w:pPr>
          </w:p>
        </w:tc>
        <w:tc>
          <w:tcPr>
            <w:tcW w:w="3335" w:type="dxa"/>
          </w:tcPr>
          <w:p w14:paraId="29B73674" w14:textId="77777777" w:rsidR="0050513B" w:rsidRDefault="0050513B" w:rsidP="00C42A0F">
            <w:pPr>
              <w:pStyle w:val="Bang"/>
            </w:pPr>
          </w:p>
        </w:tc>
        <w:tc>
          <w:tcPr>
            <w:tcW w:w="1345" w:type="dxa"/>
          </w:tcPr>
          <w:p w14:paraId="74B0BA0F" w14:textId="77777777" w:rsidR="0050513B" w:rsidRDefault="0050513B" w:rsidP="00C42A0F">
            <w:pPr>
              <w:pStyle w:val="Bang"/>
            </w:pPr>
          </w:p>
        </w:tc>
      </w:tr>
      <w:tr w:rsidR="0050513B" w14:paraId="4820C2C1" w14:textId="77777777" w:rsidTr="00677D11">
        <w:tc>
          <w:tcPr>
            <w:tcW w:w="1625" w:type="dxa"/>
          </w:tcPr>
          <w:p w14:paraId="0DB6CC87" w14:textId="77777777" w:rsidR="0050513B" w:rsidRDefault="0050513B" w:rsidP="00C42A0F">
            <w:pPr>
              <w:pStyle w:val="Bang"/>
            </w:pPr>
          </w:p>
        </w:tc>
        <w:tc>
          <w:tcPr>
            <w:tcW w:w="1705" w:type="dxa"/>
          </w:tcPr>
          <w:p w14:paraId="38D11F20" w14:textId="77777777" w:rsidR="0050513B" w:rsidRDefault="0050513B" w:rsidP="00C42A0F">
            <w:pPr>
              <w:pStyle w:val="Bang"/>
            </w:pPr>
          </w:p>
        </w:tc>
        <w:tc>
          <w:tcPr>
            <w:tcW w:w="990" w:type="dxa"/>
          </w:tcPr>
          <w:p w14:paraId="49A3DE6C" w14:textId="77777777" w:rsidR="0050513B" w:rsidRDefault="0050513B" w:rsidP="00C42A0F">
            <w:pPr>
              <w:pStyle w:val="Bang"/>
            </w:pPr>
          </w:p>
        </w:tc>
        <w:tc>
          <w:tcPr>
            <w:tcW w:w="3335" w:type="dxa"/>
          </w:tcPr>
          <w:p w14:paraId="2E98C03C" w14:textId="77777777" w:rsidR="0050513B" w:rsidRDefault="0050513B" w:rsidP="00C42A0F">
            <w:pPr>
              <w:pStyle w:val="Bang"/>
            </w:pPr>
          </w:p>
        </w:tc>
        <w:tc>
          <w:tcPr>
            <w:tcW w:w="1345" w:type="dxa"/>
          </w:tcPr>
          <w:p w14:paraId="35137FF6" w14:textId="77777777" w:rsidR="0050513B" w:rsidRDefault="0050513B" w:rsidP="00C42A0F">
            <w:pPr>
              <w:pStyle w:val="Bang"/>
            </w:pPr>
          </w:p>
        </w:tc>
      </w:tr>
      <w:tr w:rsidR="0050513B" w14:paraId="057D7728" w14:textId="77777777" w:rsidTr="00677D11">
        <w:tc>
          <w:tcPr>
            <w:tcW w:w="1625" w:type="dxa"/>
          </w:tcPr>
          <w:p w14:paraId="2BDC3D68" w14:textId="77777777" w:rsidR="0050513B" w:rsidRDefault="0050513B" w:rsidP="00C42A0F">
            <w:pPr>
              <w:pStyle w:val="Bang"/>
            </w:pPr>
          </w:p>
        </w:tc>
        <w:tc>
          <w:tcPr>
            <w:tcW w:w="1705" w:type="dxa"/>
          </w:tcPr>
          <w:p w14:paraId="3B2C89B6" w14:textId="77777777" w:rsidR="0050513B" w:rsidRDefault="0050513B" w:rsidP="00C42A0F">
            <w:pPr>
              <w:pStyle w:val="Bang"/>
            </w:pPr>
          </w:p>
        </w:tc>
        <w:tc>
          <w:tcPr>
            <w:tcW w:w="990" w:type="dxa"/>
          </w:tcPr>
          <w:p w14:paraId="36ABD72C" w14:textId="77777777" w:rsidR="0050513B" w:rsidRDefault="0050513B" w:rsidP="00C42A0F">
            <w:pPr>
              <w:pStyle w:val="Bang"/>
            </w:pPr>
          </w:p>
        </w:tc>
        <w:tc>
          <w:tcPr>
            <w:tcW w:w="3335" w:type="dxa"/>
          </w:tcPr>
          <w:p w14:paraId="796A7478" w14:textId="77777777" w:rsidR="0050513B" w:rsidRDefault="0050513B" w:rsidP="00C42A0F">
            <w:pPr>
              <w:pStyle w:val="Bang"/>
            </w:pPr>
          </w:p>
        </w:tc>
        <w:tc>
          <w:tcPr>
            <w:tcW w:w="1345" w:type="dxa"/>
          </w:tcPr>
          <w:p w14:paraId="0403165C" w14:textId="77777777" w:rsidR="0050513B" w:rsidRDefault="0050513B" w:rsidP="00C42A0F">
            <w:pPr>
              <w:pStyle w:val="Bang"/>
            </w:pPr>
          </w:p>
        </w:tc>
      </w:tr>
      <w:tr w:rsidR="0050513B" w14:paraId="1CEC34C4" w14:textId="77777777" w:rsidTr="00677D11">
        <w:tc>
          <w:tcPr>
            <w:tcW w:w="1625" w:type="dxa"/>
          </w:tcPr>
          <w:p w14:paraId="3950E1B2" w14:textId="77777777" w:rsidR="0050513B" w:rsidRDefault="0050513B" w:rsidP="00C42A0F">
            <w:pPr>
              <w:pStyle w:val="Bang"/>
            </w:pPr>
          </w:p>
        </w:tc>
        <w:tc>
          <w:tcPr>
            <w:tcW w:w="1705" w:type="dxa"/>
          </w:tcPr>
          <w:p w14:paraId="6EEF2AED" w14:textId="77777777" w:rsidR="0050513B" w:rsidRDefault="0050513B" w:rsidP="00C42A0F">
            <w:pPr>
              <w:pStyle w:val="Bang"/>
            </w:pPr>
          </w:p>
        </w:tc>
        <w:tc>
          <w:tcPr>
            <w:tcW w:w="990" w:type="dxa"/>
          </w:tcPr>
          <w:p w14:paraId="684EA7F4" w14:textId="77777777" w:rsidR="0050513B" w:rsidRDefault="0050513B" w:rsidP="00C42A0F">
            <w:pPr>
              <w:pStyle w:val="Bang"/>
            </w:pPr>
          </w:p>
        </w:tc>
        <w:tc>
          <w:tcPr>
            <w:tcW w:w="3335" w:type="dxa"/>
          </w:tcPr>
          <w:p w14:paraId="2C8E1E2C" w14:textId="77777777" w:rsidR="0050513B" w:rsidRDefault="0050513B" w:rsidP="00C42A0F">
            <w:pPr>
              <w:pStyle w:val="Bang"/>
            </w:pPr>
          </w:p>
        </w:tc>
        <w:tc>
          <w:tcPr>
            <w:tcW w:w="1345" w:type="dxa"/>
          </w:tcPr>
          <w:p w14:paraId="6328525A" w14:textId="77777777" w:rsidR="0050513B" w:rsidRDefault="0050513B" w:rsidP="00C42A0F">
            <w:pPr>
              <w:pStyle w:val="Bang"/>
            </w:pPr>
          </w:p>
        </w:tc>
      </w:tr>
      <w:tr w:rsidR="0050513B" w14:paraId="3C612F54" w14:textId="77777777" w:rsidTr="00677D11">
        <w:tc>
          <w:tcPr>
            <w:tcW w:w="1625" w:type="dxa"/>
          </w:tcPr>
          <w:p w14:paraId="2CB11686" w14:textId="77777777" w:rsidR="0050513B" w:rsidRDefault="0050513B" w:rsidP="00C42A0F">
            <w:pPr>
              <w:pStyle w:val="Bang"/>
            </w:pPr>
          </w:p>
        </w:tc>
        <w:tc>
          <w:tcPr>
            <w:tcW w:w="1705" w:type="dxa"/>
          </w:tcPr>
          <w:p w14:paraId="20B9EBEC" w14:textId="77777777" w:rsidR="0050513B" w:rsidRDefault="0050513B" w:rsidP="00C42A0F">
            <w:pPr>
              <w:pStyle w:val="Bang"/>
            </w:pPr>
          </w:p>
        </w:tc>
        <w:tc>
          <w:tcPr>
            <w:tcW w:w="990" w:type="dxa"/>
          </w:tcPr>
          <w:p w14:paraId="179C7D07" w14:textId="77777777" w:rsidR="0050513B" w:rsidRDefault="0050513B" w:rsidP="00C42A0F">
            <w:pPr>
              <w:pStyle w:val="Bang"/>
            </w:pPr>
          </w:p>
        </w:tc>
        <w:tc>
          <w:tcPr>
            <w:tcW w:w="3335" w:type="dxa"/>
          </w:tcPr>
          <w:p w14:paraId="6975232C" w14:textId="77777777" w:rsidR="0050513B" w:rsidRDefault="0050513B" w:rsidP="00C42A0F">
            <w:pPr>
              <w:pStyle w:val="Bang"/>
            </w:pPr>
          </w:p>
        </w:tc>
        <w:tc>
          <w:tcPr>
            <w:tcW w:w="1345" w:type="dxa"/>
          </w:tcPr>
          <w:p w14:paraId="4DD34093" w14:textId="77777777" w:rsidR="0050513B" w:rsidRDefault="0050513B" w:rsidP="00C42A0F">
            <w:pPr>
              <w:pStyle w:val="Bang"/>
            </w:pPr>
          </w:p>
        </w:tc>
      </w:tr>
      <w:tr w:rsidR="0050513B" w14:paraId="7E577E6E" w14:textId="77777777" w:rsidTr="00677D11">
        <w:tc>
          <w:tcPr>
            <w:tcW w:w="1625" w:type="dxa"/>
          </w:tcPr>
          <w:p w14:paraId="776180E1" w14:textId="77777777" w:rsidR="0050513B" w:rsidRDefault="0050513B" w:rsidP="00C42A0F">
            <w:pPr>
              <w:pStyle w:val="Bang"/>
            </w:pPr>
          </w:p>
        </w:tc>
        <w:tc>
          <w:tcPr>
            <w:tcW w:w="1705" w:type="dxa"/>
          </w:tcPr>
          <w:p w14:paraId="729A2FFF" w14:textId="77777777" w:rsidR="0050513B" w:rsidRDefault="0050513B" w:rsidP="00C42A0F">
            <w:pPr>
              <w:pStyle w:val="Bang"/>
            </w:pPr>
          </w:p>
        </w:tc>
        <w:tc>
          <w:tcPr>
            <w:tcW w:w="990" w:type="dxa"/>
          </w:tcPr>
          <w:p w14:paraId="20303802" w14:textId="77777777" w:rsidR="0050513B" w:rsidRDefault="0050513B" w:rsidP="00C42A0F">
            <w:pPr>
              <w:pStyle w:val="Bang"/>
            </w:pPr>
          </w:p>
        </w:tc>
        <w:tc>
          <w:tcPr>
            <w:tcW w:w="3335" w:type="dxa"/>
          </w:tcPr>
          <w:p w14:paraId="74E16DA1" w14:textId="77777777" w:rsidR="0050513B" w:rsidRDefault="0050513B" w:rsidP="00C42A0F">
            <w:pPr>
              <w:pStyle w:val="Bang"/>
            </w:pPr>
          </w:p>
        </w:tc>
        <w:tc>
          <w:tcPr>
            <w:tcW w:w="1345" w:type="dxa"/>
          </w:tcPr>
          <w:p w14:paraId="0737AF94" w14:textId="77777777" w:rsidR="0050513B" w:rsidRDefault="0050513B" w:rsidP="00C42A0F">
            <w:pPr>
              <w:pStyle w:val="Bang"/>
            </w:pPr>
          </w:p>
        </w:tc>
      </w:tr>
      <w:tr w:rsidR="0050513B" w14:paraId="5099D63F" w14:textId="77777777" w:rsidTr="00677D11">
        <w:tc>
          <w:tcPr>
            <w:tcW w:w="1625" w:type="dxa"/>
          </w:tcPr>
          <w:p w14:paraId="7D9A2E9B" w14:textId="77777777" w:rsidR="0050513B" w:rsidRDefault="0050513B" w:rsidP="00C42A0F">
            <w:pPr>
              <w:pStyle w:val="Bang"/>
            </w:pPr>
          </w:p>
        </w:tc>
        <w:tc>
          <w:tcPr>
            <w:tcW w:w="1705" w:type="dxa"/>
          </w:tcPr>
          <w:p w14:paraId="1EFAD8D6" w14:textId="77777777" w:rsidR="0050513B" w:rsidRDefault="0050513B" w:rsidP="00C42A0F">
            <w:pPr>
              <w:pStyle w:val="Bang"/>
            </w:pPr>
          </w:p>
        </w:tc>
        <w:tc>
          <w:tcPr>
            <w:tcW w:w="990" w:type="dxa"/>
          </w:tcPr>
          <w:p w14:paraId="185D4C35" w14:textId="77777777" w:rsidR="0050513B" w:rsidRDefault="0050513B" w:rsidP="00C42A0F">
            <w:pPr>
              <w:pStyle w:val="Bang"/>
            </w:pPr>
          </w:p>
        </w:tc>
        <w:tc>
          <w:tcPr>
            <w:tcW w:w="3335" w:type="dxa"/>
          </w:tcPr>
          <w:p w14:paraId="4E414526" w14:textId="77777777" w:rsidR="0050513B" w:rsidRDefault="0050513B" w:rsidP="00C42A0F">
            <w:pPr>
              <w:pStyle w:val="Bang"/>
            </w:pPr>
          </w:p>
        </w:tc>
        <w:tc>
          <w:tcPr>
            <w:tcW w:w="1345" w:type="dxa"/>
          </w:tcPr>
          <w:p w14:paraId="3906AFFA" w14:textId="77777777" w:rsidR="0050513B" w:rsidRDefault="0050513B" w:rsidP="00C42A0F">
            <w:pPr>
              <w:pStyle w:val="Bang"/>
            </w:pPr>
          </w:p>
        </w:tc>
      </w:tr>
      <w:tr w:rsidR="0050513B" w14:paraId="771E3819" w14:textId="77777777" w:rsidTr="00677D11">
        <w:tc>
          <w:tcPr>
            <w:tcW w:w="1625" w:type="dxa"/>
          </w:tcPr>
          <w:p w14:paraId="38BD1337" w14:textId="77777777" w:rsidR="0050513B" w:rsidRDefault="0050513B" w:rsidP="00C42A0F">
            <w:pPr>
              <w:pStyle w:val="Bang"/>
            </w:pPr>
          </w:p>
        </w:tc>
        <w:tc>
          <w:tcPr>
            <w:tcW w:w="1705" w:type="dxa"/>
          </w:tcPr>
          <w:p w14:paraId="48970723" w14:textId="77777777" w:rsidR="0050513B" w:rsidRDefault="0050513B" w:rsidP="00C42A0F">
            <w:pPr>
              <w:pStyle w:val="Bang"/>
            </w:pPr>
          </w:p>
        </w:tc>
        <w:tc>
          <w:tcPr>
            <w:tcW w:w="990" w:type="dxa"/>
          </w:tcPr>
          <w:p w14:paraId="64F9A19B" w14:textId="77777777" w:rsidR="0050513B" w:rsidRDefault="0050513B" w:rsidP="00C42A0F">
            <w:pPr>
              <w:pStyle w:val="Bang"/>
            </w:pPr>
          </w:p>
        </w:tc>
        <w:tc>
          <w:tcPr>
            <w:tcW w:w="3335" w:type="dxa"/>
          </w:tcPr>
          <w:p w14:paraId="57B9939E" w14:textId="77777777" w:rsidR="0050513B" w:rsidRDefault="0050513B" w:rsidP="00C42A0F">
            <w:pPr>
              <w:pStyle w:val="Bang"/>
            </w:pPr>
          </w:p>
        </w:tc>
        <w:tc>
          <w:tcPr>
            <w:tcW w:w="1345" w:type="dxa"/>
          </w:tcPr>
          <w:p w14:paraId="05610C36" w14:textId="77777777" w:rsidR="0050513B" w:rsidRDefault="0050513B" w:rsidP="00C42A0F">
            <w:pPr>
              <w:pStyle w:val="Bang"/>
            </w:pPr>
          </w:p>
        </w:tc>
      </w:tr>
    </w:tbl>
    <w:p w14:paraId="5D5B1808" w14:textId="77777777" w:rsidR="0050513B" w:rsidRDefault="0050513B" w:rsidP="00C42A0F"/>
    <w:p w14:paraId="0AB5DBFA" w14:textId="77777777" w:rsidR="0050513B" w:rsidRDefault="0050513B" w:rsidP="00C42A0F">
      <w:pPr>
        <w:pStyle w:val="NormalH"/>
      </w:pPr>
      <w:bookmarkStart w:id="0" w:name="_Toc446234547"/>
      <w:bookmarkStart w:id="1" w:name="_Toc467738720"/>
      <w:bookmarkStart w:id="2" w:name="_Toc499640208"/>
      <w:bookmarkStart w:id="3" w:name="_Toc463083793"/>
      <w:bookmarkStart w:id="4" w:name="_Toc465677963"/>
      <w:bookmarkStart w:id="5" w:name="_Toc467738735"/>
      <w:r>
        <w:lastRenderedPageBreak/>
        <w:t>SIGNATURE PAGE</w:t>
      </w:r>
    </w:p>
    <w:p w14:paraId="7DC4BCF7" w14:textId="77777777" w:rsidR="0050513B" w:rsidRDefault="0050513B" w:rsidP="00C42A0F"/>
    <w:p w14:paraId="7F9243F1" w14:textId="77777777" w:rsidR="0050513B" w:rsidRDefault="0050513B" w:rsidP="00C42A0F"/>
    <w:p w14:paraId="29456A44" w14:textId="77777777" w:rsidR="0050513B" w:rsidRDefault="0050513B" w:rsidP="00C42A0F"/>
    <w:p w14:paraId="670A73F7" w14:textId="77777777" w:rsidR="0050513B" w:rsidRDefault="0050513B" w:rsidP="00C42A0F"/>
    <w:p w14:paraId="170FAC97" w14:textId="77777777" w:rsidR="0050513B" w:rsidRDefault="0050513B" w:rsidP="00C42A0F"/>
    <w:p w14:paraId="4F5CD8DF" w14:textId="77777777" w:rsidR="0050513B" w:rsidRDefault="0050513B" w:rsidP="00C42A0F"/>
    <w:p w14:paraId="37F8CFCF" w14:textId="77777777" w:rsidR="0050513B" w:rsidRDefault="0050513B" w:rsidP="00C42A0F">
      <w:r>
        <w:t>ORIGINATOR:</w:t>
      </w:r>
      <w:r>
        <w:tab/>
        <w:t>AutoWash Development Team</w:t>
      </w:r>
      <w:r>
        <w:tab/>
        <w:t xml:space="preserve">June </w:t>
      </w:r>
      <w:r w:rsidR="00113C4C">
        <w:t>25</w:t>
      </w:r>
      <w:r>
        <w:t>, 2026</w:t>
      </w:r>
      <w:r>
        <w:tab/>
      </w:r>
    </w:p>
    <w:p w14:paraId="5F490825" w14:textId="77777777" w:rsidR="0050513B" w:rsidRDefault="0050513B" w:rsidP="00C42A0F">
      <w:r>
        <w:tab/>
      </w:r>
      <w:r>
        <w:tab/>
      </w:r>
      <w:r>
        <w:tab/>
        <w:t>Software Engineering Group</w:t>
      </w:r>
    </w:p>
    <w:p w14:paraId="0FCA6C61" w14:textId="77777777" w:rsidR="0050513B" w:rsidRDefault="0050513B" w:rsidP="00C42A0F"/>
    <w:p w14:paraId="63AC7F28" w14:textId="77777777" w:rsidR="00113C4C" w:rsidRDefault="00113C4C" w:rsidP="00113C4C">
      <w:r>
        <w:rPr>
          <w:b/>
          <w:bCs/>
        </w:rPr>
        <w:t>REVIEWERS:</w:t>
      </w:r>
      <w:r>
        <w:tab/>
        <w:t>&lt;Name&gt;</w:t>
      </w:r>
      <w:r>
        <w:rPr>
          <w:u w:val="single"/>
        </w:rPr>
        <w:tab/>
      </w:r>
      <w:r>
        <w:tab/>
        <w:t>&lt;Date&gt;</w:t>
      </w:r>
      <w:r>
        <w:rPr>
          <w:u w:val="single"/>
        </w:rPr>
        <w:tab/>
      </w:r>
    </w:p>
    <w:p w14:paraId="6B970B07" w14:textId="77777777" w:rsidR="00113C4C" w:rsidRDefault="00113C4C" w:rsidP="00113C4C">
      <w:r>
        <w:tab/>
      </w:r>
      <w:r>
        <w:tab/>
      </w:r>
      <w:r>
        <w:tab/>
        <w:t>&lt;Position&gt;</w:t>
      </w:r>
    </w:p>
    <w:p w14:paraId="1C8F0228" w14:textId="77777777" w:rsidR="00113C4C" w:rsidRDefault="00113C4C" w:rsidP="00113C4C"/>
    <w:p w14:paraId="355280B0" w14:textId="77777777" w:rsidR="00113C4C" w:rsidRDefault="00113C4C" w:rsidP="00113C4C">
      <w:r>
        <w:tab/>
      </w:r>
      <w:r>
        <w:tab/>
      </w:r>
      <w:r>
        <w:tab/>
        <w:t>&lt;Name, if it’s needed&gt;</w:t>
      </w:r>
      <w:r>
        <w:rPr>
          <w:u w:val="single"/>
        </w:rPr>
        <w:tab/>
      </w:r>
      <w:r>
        <w:tab/>
        <w:t>&lt;Date&gt;</w:t>
      </w:r>
      <w:r>
        <w:rPr>
          <w:u w:val="single"/>
        </w:rPr>
        <w:tab/>
      </w:r>
    </w:p>
    <w:p w14:paraId="391FB6B5" w14:textId="77777777" w:rsidR="00113C4C" w:rsidRDefault="00113C4C" w:rsidP="00113C4C">
      <w:r>
        <w:tab/>
      </w:r>
      <w:r>
        <w:tab/>
      </w:r>
      <w:r>
        <w:tab/>
        <w:t>&lt;Position&gt;</w:t>
      </w:r>
      <w:r>
        <w:tab/>
      </w:r>
    </w:p>
    <w:p w14:paraId="10B0FE45" w14:textId="77777777" w:rsidR="00113C4C" w:rsidRDefault="00113C4C" w:rsidP="00113C4C"/>
    <w:p w14:paraId="71175F9A" w14:textId="77777777" w:rsidR="00113C4C" w:rsidRDefault="00113C4C" w:rsidP="00113C4C">
      <w:r>
        <w:rPr>
          <w:b/>
          <w:bCs/>
        </w:rPr>
        <w:t>APPROVAL:</w:t>
      </w:r>
      <w:r>
        <w:tab/>
        <w:t>&lt;Name&gt;</w:t>
      </w:r>
      <w:r>
        <w:rPr>
          <w:u w:val="single"/>
        </w:rPr>
        <w:tab/>
      </w:r>
      <w:r>
        <w:tab/>
        <w:t>&lt;Date&gt;</w:t>
      </w:r>
      <w:r>
        <w:rPr>
          <w:u w:val="single"/>
        </w:rPr>
        <w:tab/>
      </w:r>
    </w:p>
    <w:p w14:paraId="28BB7C2D" w14:textId="77777777" w:rsidR="00113C4C" w:rsidRDefault="00113C4C" w:rsidP="00113C4C">
      <w:r>
        <w:tab/>
      </w:r>
      <w:r>
        <w:tab/>
      </w:r>
      <w:r>
        <w:tab/>
        <w:t>&lt;Position&gt;</w:t>
      </w:r>
    </w:p>
    <w:p w14:paraId="3B978D1C" w14:textId="77777777" w:rsidR="0050513B" w:rsidRDefault="0050513B" w:rsidP="00C42A0F">
      <w:pPr>
        <w:pStyle w:val="NormalH"/>
      </w:pPr>
      <w:r>
        <w:lastRenderedPageBreak/>
        <w:t>TABLE OF CONTENTS</w:t>
      </w:r>
    </w:p>
    <w:p w14:paraId="400D3EF1" w14:textId="77777777" w:rsidR="00677D11" w:rsidRDefault="0050513B">
      <w:pPr>
        <w:pStyle w:val="TOC1"/>
        <w:rPr>
          <w:rFonts w:asciiTheme="minorHAnsi" w:hAnsiTheme="minorHAnsi" w:cstheme="minorBidi"/>
          <w:b w:val="0"/>
          <w:bCs w:val="0"/>
          <w:caps w:val="0"/>
          <w:szCs w:val="22"/>
        </w:rPr>
      </w:pPr>
      <w:r>
        <w:rPr>
          <w:sz w:val="24"/>
          <w:szCs w:val="24"/>
          <w:lang w:val="en-GB"/>
        </w:rPr>
        <w:fldChar w:fldCharType="begin"/>
      </w:r>
      <w:r>
        <w:rPr>
          <w:sz w:val="24"/>
          <w:szCs w:val="24"/>
          <w:lang w:val="en-GB"/>
        </w:rPr>
        <w:instrText xml:space="preserve"> TOC \o "1-2" \h \z </w:instrText>
      </w:r>
      <w:r>
        <w:rPr>
          <w:sz w:val="24"/>
          <w:szCs w:val="24"/>
          <w:lang w:val="en-GB"/>
        </w:rPr>
        <w:fldChar w:fldCharType="separate"/>
      </w:r>
      <w:hyperlink w:anchor="_Toc34119198" w:history="1">
        <w:r w:rsidR="00677D11" w:rsidRPr="008309D5">
          <w:rPr>
            <w:rStyle w:val="Hyperlink"/>
          </w:rPr>
          <w:t>1</w:t>
        </w:r>
        <w:r w:rsidR="00677D11">
          <w:rPr>
            <w:rFonts w:asciiTheme="minorHAnsi" w:hAnsiTheme="minorHAnsi" w:cstheme="minorBidi"/>
            <w:b w:val="0"/>
            <w:bCs w:val="0"/>
            <w:caps w:val="0"/>
            <w:szCs w:val="22"/>
          </w:rPr>
          <w:tab/>
        </w:r>
        <w:r w:rsidR="00677D11" w:rsidRPr="008309D5">
          <w:rPr>
            <w:rStyle w:val="Hyperlink"/>
          </w:rPr>
          <w:t>Introduction</w:t>
        </w:r>
        <w:r w:rsidR="00677D11">
          <w:rPr>
            <w:webHidden/>
          </w:rPr>
          <w:tab/>
        </w:r>
        <w:r w:rsidR="00677D11">
          <w:rPr>
            <w:webHidden/>
          </w:rPr>
          <w:fldChar w:fldCharType="begin"/>
        </w:r>
        <w:r w:rsidR="00677D11">
          <w:rPr>
            <w:webHidden/>
          </w:rPr>
          <w:instrText xml:space="preserve"> PAGEREF _Toc34119198 \h </w:instrText>
        </w:r>
        <w:r w:rsidR="00677D11">
          <w:rPr>
            <w:webHidden/>
          </w:rPr>
        </w:r>
        <w:r w:rsidR="00677D11">
          <w:rPr>
            <w:webHidden/>
          </w:rPr>
          <w:fldChar w:fldCharType="separate"/>
        </w:r>
        <w:r w:rsidR="00B77D9B">
          <w:rPr>
            <w:webHidden/>
          </w:rPr>
          <w:t>5</w:t>
        </w:r>
        <w:r w:rsidR="00677D11">
          <w:rPr>
            <w:webHidden/>
          </w:rPr>
          <w:fldChar w:fldCharType="end"/>
        </w:r>
      </w:hyperlink>
    </w:p>
    <w:p w14:paraId="5734803C" w14:textId="77777777" w:rsidR="00677D11" w:rsidRDefault="00677D11">
      <w:pPr>
        <w:pStyle w:val="TOC2"/>
        <w:rPr>
          <w:rFonts w:asciiTheme="minorHAnsi" w:hAnsiTheme="minorHAnsi" w:cstheme="minorBidi"/>
          <w:sz w:val="22"/>
          <w:szCs w:val="22"/>
        </w:rPr>
      </w:pPr>
      <w:hyperlink w:anchor="_Toc34119199" w:history="1">
        <w:r w:rsidRPr="008309D5">
          <w:rPr>
            <w:rStyle w:val="Hyperlink"/>
          </w:rPr>
          <w:t>1.1</w:t>
        </w:r>
        <w:r>
          <w:rPr>
            <w:rFonts w:asciiTheme="minorHAnsi" w:hAnsiTheme="minorHAnsi" w:cstheme="minorBidi"/>
            <w:sz w:val="22"/>
            <w:szCs w:val="22"/>
          </w:rPr>
          <w:tab/>
        </w:r>
        <w:r w:rsidRPr="008309D5">
          <w:rPr>
            <w:rStyle w:val="Hyperlink"/>
          </w:rPr>
          <w:t>Purpose</w:t>
        </w:r>
        <w:r>
          <w:rPr>
            <w:webHidden/>
          </w:rPr>
          <w:tab/>
        </w:r>
        <w:r>
          <w:rPr>
            <w:webHidden/>
          </w:rPr>
          <w:fldChar w:fldCharType="begin"/>
        </w:r>
        <w:r>
          <w:rPr>
            <w:webHidden/>
          </w:rPr>
          <w:instrText xml:space="preserve"> PAGEREF _Toc34119199 \h </w:instrText>
        </w:r>
        <w:r>
          <w:rPr>
            <w:webHidden/>
          </w:rPr>
        </w:r>
        <w:r>
          <w:rPr>
            <w:webHidden/>
          </w:rPr>
          <w:fldChar w:fldCharType="separate"/>
        </w:r>
        <w:r w:rsidR="00B77D9B">
          <w:rPr>
            <w:webHidden/>
          </w:rPr>
          <w:t>5</w:t>
        </w:r>
        <w:r>
          <w:rPr>
            <w:webHidden/>
          </w:rPr>
          <w:fldChar w:fldCharType="end"/>
        </w:r>
      </w:hyperlink>
    </w:p>
    <w:p w14:paraId="14287217" w14:textId="77777777" w:rsidR="00677D11" w:rsidRDefault="00677D11">
      <w:pPr>
        <w:pStyle w:val="TOC2"/>
        <w:rPr>
          <w:rFonts w:asciiTheme="minorHAnsi" w:hAnsiTheme="minorHAnsi" w:cstheme="minorBidi"/>
          <w:sz w:val="22"/>
          <w:szCs w:val="22"/>
        </w:rPr>
      </w:pPr>
      <w:hyperlink w:anchor="_Toc34119200" w:history="1">
        <w:r w:rsidRPr="008309D5">
          <w:rPr>
            <w:rStyle w:val="Hyperlink"/>
          </w:rPr>
          <w:t>1.2</w:t>
        </w:r>
        <w:r>
          <w:rPr>
            <w:rFonts w:asciiTheme="minorHAnsi" w:hAnsiTheme="minorHAnsi" w:cstheme="minorBidi"/>
            <w:sz w:val="22"/>
            <w:szCs w:val="22"/>
          </w:rPr>
          <w:tab/>
        </w:r>
        <w:r w:rsidRPr="008309D5">
          <w:rPr>
            <w:rStyle w:val="Hyperlink"/>
          </w:rPr>
          <w:t>Scope</w:t>
        </w:r>
        <w:r>
          <w:rPr>
            <w:webHidden/>
          </w:rPr>
          <w:tab/>
        </w:r>
        <w:r>
          <w:rPr>
            <w:webHidden/>
          </w:rPr>
          <w:fldChar w:fldCharType="begin"/>
        </w:r>
        <w:r>
          <w:rPr>
            <w:webHidden/>
          </w:rPr>
          <w:instrText xml:space="preserve"> PAGEREF _Toc34119200 \h </w:instrText>
        </w:r>
        <w:r>
          <w:rPr>
            <w:webHidden/>
          </w:rPr>
        </w:r>
        <w:r>
          <w:rPr>
            <w:webHidden/>
          </w:rPr>
          <w:fldChar w:fldCharType="separate"/>
        </w:r>
        <w:r w:rsidR="00B77D9B">
          <w:rPr>
            <w:webHidden/>
          </w:rPr>
          <w:t>5</w:t>
        </w:r>
        <w:r>
          <w:rPr>
            <w:webHidden/>
          </w:rPr>
          <w:fldChar w:fldCharType="end"/>
        </w:r>
      </w:hyperlink>
    </w:p>
    <w:p w14:paraId="6EAD8C3B" w14:textId="77777777" w:rsidR="00677D11" w:rsidRDefault="00677D11">
      <w:pPr>
        <w:pStyle w:val="TOC2"/>
        <w:rPr>
          <w:rFonts w:asciiTheme="minorHAnsi" w:hAnsiTheme="minorHAnsi" w:cstheme="minorBidi"/>
          <w:sz w:val="22"/>
          <w:szCs w:val="22"/>
        </w:rPr>
      </w:pPr>
      <w:hyperlink w:anchor="_Toc34119201" w:history="1">
        <w:r w:rsidRPr="008309D5">
          <w:rPr>
            <w:rStyle w:val="Hyperlink"/>
          </w:rPr>
          <w:t>1.3</w:t>
        </w:r>
        <w:r>
          <w:rPr>
            <w:rFonts w:asciiTheme="minorHAnsi" w:hAnsiTheme="minorHAnsi" w:cstheme="minorBidi"/>
            <w:sz w:val="22"/>
            <w:szCs w:val="22"/>
          </w:rPr>
          <w:tab/>
        </w:r>
        <w:r w:rsidRPr="008309D5">
          <w:rPr>
            <w:rStyle w:val="Hyperlink"/>
          </w:rPr>
          <w:t>Definitions, Acronyms, and Abbreviations</w:t>
        </w:r>
        <w:r>
          <w:rPr>
            <w:webHidden/>
          </w:rPr>
          <w:tab/>
        </w:r>
        <w:r>
          <w:rPr>
            <w:webHidden/>
          </w:rPr>
          <w:fldChar w:fldCharType="begin"/>
        </w:r>
        <w:r>
          <w:rPr>
            <w:webHidden/>
          </w:rPr>
          <w:instrText xml:space="preserve"> PAGEREF _Toc34119201 \h </w:instrText>
        </w:r>
        <w:r>
          <w:rPr>
            <w:webHidden/>
          </w:rPr>
        </w:r>
        <w:r>
          <w:rPr>
            <w:webHidden/>
          </w:rPr>
          <w:fldChar w:fldCharType="separate"/>
        </w:r>
        <w:r w:rsidR="00B77D9B">
          <w:rPr>
            <w:webHidden/>
          </w:rPr>
          <w:t>5</w:t>
        </w:r>
        <w:r>
          <w:rPr>
            <w:webHidden/>
          </w:rPr>
          <w:fldChar w:fldCharType="end"/>
        </w:r>
      </w:hyperlink>
    </w:p>
    <w:p w14:paraId="12E9B643" w14:textId="77777777" w:rsidR="00677D11" w:rsidRDefault="00677D11">
      <w:pPr>
        <w:pStyle w:val="TOC2"/>
        <w:rPr>
          <w:rFonts w:asciiTheme="minorHAnsi" w:hAnsiTheme="minorHAnsi" w:cstheme="minorBidi"/>
          <w:sz w:val="22"/>
          <w:szCs w:val="22"/>
        </w:rPr>
      </w:pPr>
      <w:hyperlink w:anchor="_Toc34119202" w:history="1">
        <w:r w:rsidRPr="008309D5">
          <w:rPr>
            <w:rStyle w:val="Hyperlink"/>
          </w:rPr>
          <w:t>1.4</w:t>
        </w:r>
        <w:r>
          <w:rPr>
            <w:rFonts w:asciiTheme="minorHAnsi" w:hAnsiTheme="minorHAnsi" w:cstheme="minorBidi"/>
            <w:sz w:val="22"/>
            <w:szCs w:val="22"/>
          </w:rPr>
          <w:tab/>
        </w:r>
        <w:r w:rsidRPr="008309D5">
          <w:rPr>
            <w:rStyle w:val="Hyperlink"/>
          </w:rPr>
          <w:t>References</w:t>
        </w:r>
        <w:r>
          <w:rPr>
            <w:webHidden/>
          </w:rPr>
          <w:tab/>
        </w:r>
        <w:r>
          <w:rPr>
            <w:webHidden/>
          </w:rPr>
          <w:fldChar w:fldCharType="begin"/>
        </w:r>
        <w:r>
          <w:rPr>
            <w:webHidden/>
          </w:rPr>
          <w:instrText xml:space="preserve"> PAGEREF _Toc34119202 \h </w:instrText>
        </w:r>
        <w:r>
          <w:rPr>
            <w:webHidden/>
          </w:rPr>
        </w:r>
        <w:r>
          <w:rPr>
            <w:webHidden/>
          </w:rPr>
          <w:fldChar w:fldCharType="separate"/>
        </w:r>
        <w:r w:rsidR="00B77D9B">
          <w:rPr>
            <w:webHidden/>
          </w:rPr>
          <w:t>5</w:t>
        </w:r>
        <w:r>
          <w:rPr>
            <w:webHidden/>
          </w:rPr>
          <w:fldChar w:fldCharType="end"/>
        </w:r>
      </w:hyperlink>
    </w:p>
    <w:p w14:paraId="2B01E183" w14:textId="77777777" w:rsidR="00677D11" w:rsidRDefault="00677D11">
      <w:pPr>
        <w:pStyle w:val="TOC2"/>
        <w:rPr>
          <w:rFonts w:asciiTheme="minorHAnsi" w:hAnsiTheme="minorHAnsi" w:cstheme="minorBidi"/>
          <w:sz w:val="22"/>
          <w:szCs w:val="22"/>
        </w:rPr>
      </w:pPr>
      <w:hyperlink w:anchor="_Toc34119203" w:history="1">
        <w:r w:rsidRPr="008309D5">
          <w:rPr>
            <w:rStyle w:val="Hyperlink"/>
          </w:rPr>
          <w:t>1.5</w:t>
        </w:r>
        <w:r>
          <w:rPr>
            <w:rFonts w:asciiTheme="minorHAnsi" w:hAnsiTheme="minorHAnsi" w:cstheme="minorBidi"/>
            <w:sz w:val="22"/>
            <w:szCs w:val="22"/>
          </w:rPr>
          <w:tab/>
        </w:r>
        <w:r w:rsidRPr="008309D5">
          <w:rPr>
            <w:rStyle w:val="Hyperlink"/>
          </w:rPr>
          <w:t>Overview</w:t>
        </w:r>
        <w:r>
          <w:rPr>
            <w:webHidden/>
          </w:rPr>
          <w:tab/>
        </w:r>
        <w:r>
          <w:rPr>
            <w:webHidden/>
          </w:rPr>
          <w:fldChar w:fldCharType="begin"/>
        </w:r>
        <w:r>
          <w:rPr>
            <w:webHidden/>
          </w:rPr>
          <w:instrText xml:space="preserve"> PAGEREF _Toc34119203 \h </w:instrText>
        </w:r>
        <w:r>
          <w:rPr>
            <w:webHidden/>
          </w:rPr>
        </w:r>
        <w:r>
          <w:rPr>
            <w:webHidden/>
          </w:rPr>
          <w:fldChar w:fldCharType="separate"/>
        </w:r>
        <w:r w:rsidR="00B77D9B">
          <w:rPr>
            <w:webHidden/>
          </w:rPr>
          <w:t>6</w:t>
        </w:r>
        <w:r>
          <w:rPr>
            <w:webHidden/>
          </w:rPr>
          <w:fldChar w:fldCharType="end"/>
        </w:r>
      </w:hyperlink>
    </w:p>
    <w:p w14:paraId="023528C6" w14:textId="77777777" w:rsidR="00677D11" w:rsidRDefault="00677D11">
      <w:pPr>
        <w:pStyle w:val="TOC1"/>
        <w:rPr>
          <w:rFonts w:asciiTheme="minorHAnsi" w:hAnsiTheme="minorHAnsi" w:cstheme="minorBidi"/>
          <w:b w:val="0"/>
          <w:bCs w:val="0"/>
          <w:caps w:val="0"/>
          <w:szCs w:val="22"/>
        </w:rPr>
      </w:pPr>
      <w:hyperlink w:anchor="_Toc34119204" w:history="1">
        <w:r w:rsidRPr="008309D5">
          <w:rPr>
            <w:rStyle w:val="Hyperlink"/>
          </w:rPr>
          <w:t>2</w:t>
        </w:r>
        <w:r>
          <w:rPr>
            <w:rFonts w:asciiTheme="minorHAnsi" w:hAnsiTheme="minorHAnsi" w:cstheme="minorBidi"/>
            <w:b w:val="0"/>
            <w:bCs w:val="0"/>
            <w:caps w:val="0"/>
            <w:szCs w:val="22"/>
          </w:rPr>
          <w:tab/>
        </w:r>
        <w:r w:rsidRPr="008309D5">
          <w:rPr>
            <w:rStyle w:val="Hyperlink"/>
          </w:rPr>
          <w:t>Overall Description</w:t>
        </w:r>
        <w:r>
          <w:rPr>
            <w:webHidden/>
          </w:rPr>
          <w:tab/>
        </w:r>
        <w:r>
          <w:rPr>
            <w:webHidden/>
          </w:rPr>
          <w:fldChar w:fldCharType="begin"/>
        </w:r>
        <w:r>
          <w:rPr>
            <w:webHidden/>
          </w:rPr>
          <w:instrText xml:space="preserve"> PAGEREF _Toc34119204 \h </w:instrText>
        </w:r>
        <w:r>
          <w:rPr>
            <w:webHidden/>
          </w:rPr>
        </w:r>
        <w:r>
          <w:rPr>
            <w:webHidden/>
          </w:rPr>
          <w:fldChar w:fldCharType="separate"/>
        </w:r>
        <w:r w:rsidR="00B77D9B">
          <w:rPr>
            <w:webHidden/>
          </w:rPr>
          <w:t>7</w:t>
        </w:r>
        <w:r>
          <w:rPr>
            <w:webHidden/>
          </w:rPr>
          <w:fldChar w:fldCharType="end"/>
        </w:r>
      </w:hyperlink>
    </w:p>
    <w:p w14:paraId="4C69E0A9" w14:textId="77777777" w:rsidR="00677D11" w:rsidRDefault="00677D11">
      <w:pPr>
        <w:pStyle w:val="TOC1"/>
        <w:rPr>
          <w:rFonts w:asciiTheme="minorHAnsi" w:hAnsiTheme="minorHAnsi" w:cstheme="minorBidi"/>
          <w:b w:val="0"/>
          <w:bCs w:val="0"/>
          <w:caps w:val="0"/>
          <w:szCs w:val="22"/>
        </w:rPr>
      </w:pPr>
      <w:hyperlink w:anchor="_Toc34119205" w:history="1">
        <w:r w:rsidRPr="008309D5">
          <w:rPr>
            <w:rStyle w:val="Hyperlink"/>
          </w:rPr>
          <w:t>3</w:t>
        </w:r>
        <w:r>
          <w:rPr>
            <w:rFonts w:asciiTheme="minorHAnsi" w:hAnsiTheme="minorHAnsi" w:cstheme="minorBidi"/>
            <w:b w:val="0"/>
            <w:bCs w:val="0"/>
            <w:caps w:val="0"/>
            <w:szCs w:val="22"/>
          </w:rPr>
          <w:tab/>
        </w:r>
        <w:r w:rsidRPr="008309D5">
          <w:rPr>
            <w:rStyle w:val="Hyperlink"/>
          </w:rPr>
          <w:t>FUNCTIONAL Requirements</w:t>
        </w:r>
        <w:r>
          <w:rPr>
            <w:webHidden/>
          </w:rPr>
          <w:tab/>
        </w:r>
        <w:r>
          <w:rPr>
            <w:webHidden/>
          </w:rPr>
          <w:fldChar w:fldCharType="begin"/>
        </w:r>
        <w:r>
          <w:rPr>
            <w:webHidden/>
          </w:rPr>
          <w:instrText xml:space="preserve"> PAGEREF _Toc34119205 \h </w:instrText>
        </w:r>
        <w:r>
          <w:rPr>
            <w:webHidden/>
          </w:rPr>
        </w:r>
        <w:r>
          <w:rPr>
            <w:webHidden/>
          </w:rPr>
          <w:fldChar w:fldCharType="separate"/>
        </w:r>
        <w:r w:rsidR="00B77D9B">
          <w:rPr>
            <w:webHidden/>
          </w:rPr>
          <w:t>8</w:t>
        </w:r>
        <w:r>
          <w:rPr>
            <w:webHidden/>
          </w:rPr>
          <w:fldChar w:fldCharType="end"/>
        </w:r>
      </w:hyperlink>
    </w:p>
    <w:p w14:paraId="14DC9E19" w14:textId="77777777" w:rsidR="00677D11" w:rsidRDefault="00677D11">
      <w:pPr>
        <w:pStyle w:val="TOC2"/>
        <w:rPr>
          <w:rFonts w:asciiTheme="minorHAnsi" w:hAnsiTheme="minorHAnsi" w:cstheme="minorBidi"/>
          <w:sz w:val="22"/>
          <w:szCs w:val="22"/>
        </w:rPr>
      </w:pPr>
      <w:hyperlink w:anchor="_Toc34119206" w:history="1">
        <w:r w:rsidRPr="008309D5">
          <w:rPr>
            <w:rStyle w:val="Hyperlink"/>
          </w:rPr>
          <w:t>3.1</w:t>
        </w:r>
        <w:r>
          <w:rPr>
            <w:rFonts w:asciiTheme="minorHAnsi" w:hAnsiTheme="minorHAnsi" w:cstheme="minorBidi"/>
            <w:sz w:val="22"/>
            <w:szCs w:val="22"/>
          </w:rPr>
          <w:tab/>
        </w:r>
        <w:r w:rsidRPr="008309D5">
          <w:rPr>
            <w:rStyle w:val="Hyperlink"/>
          </w:rPr>
          <w:t>&lt;Use Cases Diagram&gt;</w:t>
        </w:r>
        <w:r>
          <w:rPr>
            <w:webHidden/>
          </w:rPr>
          <w:tab/>
        </w:r>
        <w:r>
          <w:rPr>
            <w:webHidden/>
          </w:rPr>
          <w:fldChar w:fldCharType="begin"/>
        </w:r>
        <w:r>
          <w:rPr>
            <w:webHidden/>
          </w:rPr>
          <w:instrText xml:space="preserve"> PAGEREF _Toc34119206 \h </w:instrText>
        </w:r>
        <w:r>
          <w:rPr>
            <w:webHidden/>
          </w:rPr>
        </w:r>
        <w:r>
          <w:rPr>
            <w:webHidden/>
          </w:rPr>
          <w:fldChar w:fldCharType="separate"/>
        </w:r>
        <w:r w:rsidR="00B77D9B">
          <w:rPr>
            <w:webHidden/>
          </w:rPr>
          <w:t>8</w:t>
        </w:r>
        <w:r>
          <w:rPr>
            <w:webHidden/>
          </w:rPr>
          <w:fldChar w:fldCharType="end"/>
        </w:r>
      </w:hyperlink>
    </w:p>
    <w:p w14:paraId="6EA9E25F" w14:textId="77777777" w:rsidR="00677D11" w:rsidRDefault="00677D11">
      <w:pPr>
        <w:pStyle w:val="TOC2"/>
        <w:rPr>
          <w:rFonts w:asciiTheme="minorHAnsi" w:hAnsiTheme="minorHAnsi" w:cstheme="minorBidi"/>
          <w:sz w:val="22"/>
          <w:szCs w:val="22"/>
        </w:rPr>
      </w:pPr>
      <w:hyperlink w:anchor="_Toc34119207" w:history="1">
        <w:r w:rsidRPr="008309D5">
          <w:rPr>
            <w:rStyle w:val="Hyperlink"/>
          </w:rPr>
          <w:t>3.2</w:t>
        </w:r>
        <w:r>
          <w:rPr>
            <w:rFonts w:asciiTheme="minorHAnsi" w:hAnsiTheme="minorHAnsi" w:cstheme="minorBidi"/>
            <w:sz w:val="22"/>
            <w:szCs w:val="22"/>
          </w:rPr>
          <w:tab/>
        </w:r>
        <w:r w:rsidRPr="008309D5">
          <w:rPr>
            <w:rStyle w:val="Hyperlink"/>
          </w:rPr>
          <w:t>&lt; Use Case Name 1&gt;</w:t>
        </w:r>
        <w:r>
          <w:rPr>
            <w:webHidden/>
          </w:rPr>
          <w:tab/>
        </w:r>
        <w:r>
          <w:rPr>
            <w:webHidden/>
          </w:rPr>
          <w:fldChar w:fldCharType="begin"/>
        </w:r>
        <w:r>
          <w:rPr>
            <w:webHidden/>
          </w:rPr>
          <w:instrText xml:space="preserve"> PAGEREF _Toc34119207 \h </w:instrText>
        </w:r>
        <w:r>
          <w:rPr>
            <w:webHidden/>
          </w:rPr>
        </w:r>
        <w:r>
          <w:rPr>
            <w:webHidden/>
          </w:rPr>
          <w:fldChar w:fldCharType="separate"/>
        </w:r>
        <w:r w:rsidR="00B77D9B">
          <w:rPr>
            <w:webHidden/>
          </w:rPr>
          <w:t>8</w:t>
        </w:r>
        <w:r>
          <w:rPr>
            <w:webHidden/>
          </w:rPr>
          <w:fldChar w:fldCharType="end"/>
        </w:r>
      </w:hyperlink>
    </w:p>
    <w:p w14:paraId="065E46AF" w14:textId="77777777" w:rsidR="00677D11" w:rsidRDefault="00677D11">
      <w:pPr>
        <w:pStyle w:val="TOC2"/>
        <w:rPr>
          <w:rFonts w:asciiTheme="minorHAnsi" w:hAnsiTheme="minorHAnsi" w:cstheme="minorBidi"/>
          <w:sz w:val="22"/>
          <w:szCs w:val="22"/>
        </w:rPr>
      </w:pPr>
      <w:hyperlink w:anchor="_Toc34119208" w:history="1">
        <w:r w:rsidRPr="008309D5">
          <w:rPr>
            <w:rStyle w:val="Hyperlink"/>
          </w:rPr>
          <w:t>3.3</w:t>
        </w:r>
        <w:r>
          <w:rPr>
            <w:rFonts w:asciiTheme="minorHAnsi" w:hAnsiTheme="minorHAnsi" w:cstheme="minorBidi"/>
            <w:sz w:val="22"/>
            <w:szCs w:val="22"/>
          </w:rPr>
          <w:tab/>
        </w:r>
        <w:r w:rsidRPr="008309D5">
          <w:rPr>
            <w:rStyle w:val="Hyperlink"/>
          </w:rPr>
          <w:t>&lt; Use Case Name 2&gt;</w:t>
        </w:r>
        <w:r>
          <w:rPr>
            <w:webHidden/>
          </w:rPr>
          <w:tab/>
        </w:r>
        <w:r>
          <w:rPr>
            <w:webHidden/>
          </w:rPr>
          <w:fldChar w:fldCharType="begin"/>
        </w:r>
        <w:r>
          <w:rPr>
            <w:webHidden/>
          </w:rPr>
          <w:instrText xml:space="preserve"> PAGEREF _Toc34119208 \h </w:instrText>
        </w:r>
        <w:r>
          <w:rPr>
            <w:webHidden/>
          </w:rPr>
        </w:r>
        <w:r>
          <w:rPr>
            <w:webHidden/>
          </w:rPr>
          <w:fldChar w:fldCharType="separate"/>
        </w:r>
        <w:r w:rsidR="00B77D9B">
          <w:rPr>
            <w:webHidden/>
          </w:rPr>
          <w:t>9</w:t>
        </w:r>
        <w:r>
          <w:rPr>
            <w:webHidden/>
          </w:rPr>
          <w:fldChar w:fldCharType="end"/>
        </w:r>
      </w:hyperlink>
    </w:p>
    <w:p w14:paraId="69CA57E7" w14:textId="77777777" w:rsidR="00677D11" w:rsidRDefault="00677D11">
      <w:pPr>
        <w:pStyle w:val="TOC1"/>
        <w:rPr>
          <w:rFonts w:asciiTheme="minorHAnsi" w:hAnsiTheme="minorHAnsi" w:cstheme="minorBidi"/>
          <w:b w:val="0"/>
          <w:bCs w:val="0"/>
          <w:caps w:val="0"/>
          <w:szCs w:val="22"/>
        </w:rPr>
      </w:pPr>
      <w:hyperlink w:anchor="_Toc34119209" w:history="1">
        <w:r w:rsidRPr="008309D5">
          <w:rPr>
            <w:rStyle w:val="Hyperlink"/>
          </w:rPr>
          <w:t>4</w:t>
        </w:r>
        <w:r>
          <w:rPr>
            <w:rFonts w:asciiTheme="minorHAnsi" w:hAnsiTheme="minorHAnsi" w:cstheme="minorBidi"/>
            <w:b w:val="0"/>
            <w:bCs w:val="0"/>
            <w:caps w:val="0"/>
            <w:szCs w:val="22"/>
          </w:rPr>
          <w:tab/>
        </w:r>
        <w:r w:rsidRPr="008309D5">
          <w:rPr>
            <w:rStyle w:val="Hyperlink"/>
          </w:rPr>
          <w:t>NON-FUNCTIONAL Requirements</w:t>
        </w:r>
        <w:r>
          <w:rPr>
            <w:webHidden/>
          </w:rPr>
          <w:tab/>
        </w:r>
        <w:r>
          <w:rPr>
            <w:webHidden/>
          </w:rPr>
          <w:fldChar w:fldCharType="begin"/>
        </w:r>
        <w:r>
          <w:rPr>
            <w:webHidden/>
          </w:rPr>
          <w:instrText xml:space="preserve"> PAGEREF _Toc34119209 \h </w:instrText>
        </w:r>
        <w:r>
          <w:rPr>
            <w:webHidden/>
          </w:rPr>
        </w:r>
        <w:r>
          <w:rPr>
            <w:webHidden/>
          </w:rPr>
          <w:fldChar w:fldCharType="separate"/>
        </w:r>
        <w:r w:rsidR="00B77D9B">
          <w:rPr>
            <w:webHidden/>
          </w:rPr>
          <w:t>10</w:t>
        </w:r>
        <w:r>
          <w:rPr>
            <w:webHidden/>
          </w:rPr>
          <w:fldChar w:fldCharType="end"/>
        </w:r>
      </w:hyperlink>
    </w:p>
    <w:p w14:paraId="129B18D4" w14:textId="77777777" w:rsidR="00677D11" w:rsidRDefault="00677D11">
      <w:pPr>
        <w:pStyle w:val="TOC2"/>
        <w:rPr>
          <w:rFonts w:asciiTheme="minorHAnsi" w:hAnsiTheme="minorHAnsi" w:cstheme="minorBidi"/>
          <w:sz w:val="22"/>
          <w:szCs w:val="22"/>
        </w:rPr>
      </w:pPr>
      <w:hyperlink w:anchor="_Toc34119210" w:history="1">
        <w:r w:rsidRPr="008309D5">
          <w:rPr>
            <w:rStyle w:val="Hyperlink"/>
          </w:rPr>
          <w:t>4.1</w:t>
        </w:r>
        <w:r>
          <w:rPr>
            <w:rFonts w:asciiTheme="minorHAnsi" w:hAnsiTheme="minorHAnsi" w:cstheme="minorBidi"/>
            <w:sz w:val="22"/>
            <w:szCs w:val="22"/>
          </w:rPr>
          <w:tab/>
        </w:r>
        <w:r w:rsidRPr="008309D5">
          <w:rPr>
            <w:rStyle w:val="Hyperlink"/>
          </w:rPr>
          <w:t>Usability</w:t>
        </w:r>
        <w:r>
          <w:rPr>
            <w:webHidden/>
          </w:rPr>
          <w:tab/>
        </w:r>
        <w:r>
          <w:rPr>
            <w:webHidden/>
          </w:rPr>
          <w:fldChar w:fldCharType="begin"/>
        </w:r>
        <w:r>
          <w:rPr>
            <w:webHidden/>
          </w:rPr>
          <w:instrText xml:space="preserve"> PAGEREF _Toc34119210 \h </w:instrText>
        </w:r>
        <w:r>
          <w:rPr>
            <w:webHidden/>
          </w:rPr>
        </w:r>
        <w:r>
          <w:rPr>
            <w:webHidden/>
          </w:rPr>
          <w:fldChar w:fldCharType="separate"/>
        </w:r>
        <w:r w:rsidR="00B77D9B">
          <w:rPr>
            <w:webHidden/>
          </w:rPr>
          <w:t>10</w:t>
        </w:r>
        <w:r>
          <w:rPr>
            <w:webHidden/>
          </w:rPr>
          <w:fldChar w:fldCharType="end"/>
        </w:r>
      </w:hyperlink>
    </w:p>
    <w:p w14:paraId="631443AC" w14:textId="77777777" w:rsidR="00677D11" w:rsidRDefault="00677D11">
      <w:pPr>
        <w:pStyle w:val="TOC2"/>
        <w:rPr>
          <w:rFonts w:asciiTheme="minorHAnsi" w:hAnsiTheme="minorHAnsi" w:cstheme="minorBidi"/>
          <w:sz w:val="22"/>
          <w:szCs w:val="22"/>
        </w:rPr>
      </w:pPr>
      <w:hyperlink w:anchor="_Toc34119211" w:history="1">
        <w:r w:rsidRPr="008309D5">
          <w:rPr>
            <w:rStyle w:val="Hyperlink"/>
          </w:rPr>
          <w:t>4.2</w:t>
        </w:r>
        <w:r>
          <w:rPr>
            <w:rFonts w:asciiTheme="minorHAnsi" w:hAnsiTheme="minorHAnsi" w:cstheme="minorBidi"/>
            <w:sz w:val="22"/>
            <w:szCs w:val="22"/>
          </w:rPr>
          <w:tab/>
        </w:r>
        <w:r w:rsidRPr="008309D5">
          <w:rPr>
            <w:rStyle w:val="Hyperlink"/>
          </w:rPr>
          <w:t>Reliability</w:t>
        </w:r>
        <w:r>
          <w:rPr>
            <w:webHidden/>
          </w:rPr>
          <w:tab/>
        </w:r>
        <w:r>
          <w:rPr>
            <w:webHidden/>
          </w:rPr>
          <w:fldChar w:fldCharType="begin"/>
        </w:r>
        <w:r>
          <w:rPr>
            <w:webHidden/>
          </w:rPr>
          <w:instrText xml:space="preserve"> PAGEREF _Toc34119211 \h </w:instrText>
        </w:r>
        <w:r>
          <w:rPr>
            <w:webHidden/>
          </w:rPr>
        </w:r>
        <w:r>
          <w:rPr>
            <w:webHidden/>
          </w:rPr>
          <w:fldChar w:fldCharType="separate"/>
        </w:r>
        <w:r w:rsidR="00B77D9B">
          <w:rPr>
            <w:webHidden/>
          </w:rPr>
          <w:t>10</w:t>
        </w:r>
        <w:r>
          <w:rPr>
            <w:webHidden/>
          </w:rPr>
          <w:fldChar w:fldCharType="end"/>
        </w:r>
      </w:hyperlink>
    </w:p>
    <w:p w14:paraId="1B750257" w14:textId="77777777" w:rsidR="00677D11" w:rsidRDefault="00677D11">
      <w:pPr>
        <w:pStyle w:val="TOC2"/>
        <w:rPr>
          <w:rFonts w:asciiTheme="minorHAnsi" w:hAnsiTheme="minorHAnsi" w:cstheme="minorBidi"/>
          <w:sz w:val="22"/>
          <w:szCs w:val="22"/>
        </w:rPr>
      </w:pPr>
      <w:hyperlink w:anchor="_Toc34119212" w:history="1">
        <w:r w:rsidRPr="008309D5">
          <w:rPr>
            <w:rStyle w:val="Hyperlink"/>
          </w:rPr>
          <w:t>4.3</w:t>
        </w:r>
        <w:r>
          <w:rPr>
            <w:rFonts w:asciiTheme="minorHAnsi" w:hAnsiTheme="minorHAnsi" w:cstheme="minorBidi"/>
            <w:sz w:val="22"/>
            <w:szCs w:val="22"/>
          </w:rPr>
          <w:tab/>
        </w:r>
        <w:r w:rsidRPr="008309D5">
          <w:rPr>
            <w:rStyle w:val="Hyperlink"/>
          </w:rPr>
          <w:t>Performance</w:t>
        </w:r>
        <w:r>
          <w:rPr>
            <w:webHidden/>
          </w:rPr>
          <w:tab/>
        </w:r>
        <w:r>
          <w:rPr>
            <w:webHidden/>
          </w:rPr>
          <w:fldChar w:fldCharType="begin"/>
        </w:r>
        <w:r>
          <w:rPr>
            <w:webHidden/>
          </w:rPr>
          <w:instrText xml:space="preserve"> PAGEREF _Toc34119212 \h </w:instrText>
        </w:r>
        <w:r>
          <w:rPr>
            <w:webHidden/>
          </w:rPr>
        </w:r>
        <w:r>
          <w:rPr>
            <w:webHidden/>
          </w:rPr>
          <w:fldChar w:fldCharType="separate"/>
        </w:r>
        <w:r w:rsidR="00B77D9B">
          <w:rPr>
            <w:webHidden/>
          </w:rPr>
          <w:t>10</w:t>
        </w:r>
        <w:r>
          <w:rPr>
            <w:webHidden/>
          </w:rPr>
          <w:fldChar w:fldCharType="end"/>
        </w:r>
      </w:hyperlink>
    </w:p>
    <w:p w14:paraId="72E789CF" w14:textId="77777777" w:rsidR="00677D11" w:rsidRDefault="00677D11">
      <w:pPr>
        <w:pStyle w:val="TOC2"/>
        <w:rPr>
          <w:rFonts w:asciiTheme="minorHAnsi" w:hAnsiTheme="minorHAnsi" w:cstheme="minorBidi"/>
          <w:sz w:val="22"/>
          <w:szCs w:val="22"/>
        </w:rPr>
      </w:pPr>
      <w:hyperlink w:anchor="_Toc34119213" w:history="1">
        <w:r w:rsidRPr="008309D5">
          <w:rPr>
            <w:rStyle w:val="Hyperlink"/>
          </w:rPr>
          <w:t>4.4</w:t>
        </w:r>
        <w:r>
          <w:rPr>
            <w:rFonts w:asciiTheme="minorHAnsi" w:hAnsiTheme="minorHAnsi" w:cstheme="minorBidi"/>
            <w:sz w:val="22"/>
            <w:szCs w:val="22"/>
          </w:rPr>
          <w:tab/>
        </w:r>
        <w:r w:rsidRPr="008309D5">
          <w:rPr>
            <w:rStyle w:val="Hyperlink"/>
          </w:rPr>
          <w:t>Supportability</w:t>
        </w:r>
        <w:r>
          <w:rPr>
            <w:webHidden/>
          </w:rPr>
          <w:tab/>
        </w:r>
        <w:r>
          <w:rPr>
            <w:webHidden/>
          </w:rPr>
          <w:fldChar w:fldCharType="begin"/>
        </w:r>
        <w:r>
          <w:rPr>
            <w:webHidden/>
          </w:rPr>
          <w:instrText xml:space="preserve"> PAGEREF _Toc34119213 \h </w:instrText>
        </w:r>
        <w:r>
          <w:rPr>
            <w:webHidden/>
          </w:rPr>
        </w:r>
        <w:r>
          <w:rPr>
            <w:webHidden/>
          </w:rPr>
          <w:fldChar w:fldCharType="separate"/>
        </w:r>
        <w:r w:rsidR="00B77D9B">
          <w:rPr>
            <w:webHidden/>
          </w:rPr>
          <w:t>11</w:t>
        </w:r>
        <w:r>
          <w:rPr>
            <w:webHidden/>
          </w:rPr>
          <w:fldChar w:fldCharType="end"/>
        </w:r>
      </w:hyperlink>
    </w:p>
    <w:p w14:paraId="379ED1F8" w14:textId="77777777" w:rsidR="00677D11" w:rsidRDefault="00677D11">
      <w:pPr>
        <w:pStyle w:val="TOC2"/>
        <w:rPr>
          <w:rFonts w:asciiTheme="minorHAnsi" w:hAnsiTheme="minorHAnsi" w:cstheme="minorBidi"/>
          <w:sz w:val="22"/>
          <w:szCs w:val="22"/>
        </w:rPr>
      </w:pPr>
      <w:hyperlink w:anchor="_Toc34119214" w:history="1">
        <w:r w:rsidRPr="008309D5">
          <w:rPr>
            <w:rStyle w:val="Hyperlink"/>
          </w:rPr>
          <w:t>4.5</w:t>
        </w:r>
        <w:r>
          <w:rPr>
            <w:rFonts w:asciiTheme="minorHAnsi" w:hAnsiTheme="minorHAnsi" w:cstheme="minorBidi"/>
            <w:sz w:val="22"/>
            <w:szCs w:val="22"/>
          </w:rPr>
          <w:tab/>
        </w:r>
        <w:r w:rsidRPr="008309D5">
          <w:rPr>
            <w:rStyle w:val="Hyperlink"/>
          </w:rPr>
          <w:t>Design Constraints</w:t>
        </w:r>
        <w:r>
          <w:rPr>
            <w:webHidden/>
          </w:rPr>
          <w:tab/>
        </w:r>
        <w:r>
          <w:rPr>
            <w:webHidden/>
          </w:rPr>
          <w:fldChar w:fldCharType="begin"/>
        </w:r>
        <w:r>
          <w:rPr>
            <w:webHidden/>
          </w:rPr>
          <w:instrText xml:space="preserve"> PAGEREF _Toc34119214 \h </w:instrText>
        </w:r>
        <w:r>
          <w:rPr>
            <w:webHidden/>
          </w:rPr>
        </w:r>
        <w:r>
          <w:rPr>
            <w:webHidden/>
          </w:rPr>
          <w:fldChar w:fldCharType="separate"/>
        </w:r>
        <w:r w:rsidR="00B77D9B">
          <w:rPr>
            <w:webHidden/>
          </w:rPr>
          <w:t>11</w:t>
        </w:r>
        <w:r>
          <w:rPr>
            <w:webHidden/>
          </w:rPr>
          <w:fldChar w:fldCharType="end"/>
        </w:r>
      </w:hyperlink>
    </w:p>
    <w:p w14:paraId="62E9F607" w14:textId="77777777" w:rsidR="00677D11" w:rsidRDefault="00677D11">
      <w:pPr>
        <w:pStyle w:val="TOC2"/>
        <w:rPr>
          <w:rFonts w:asciiTheme="minorHAnsi" w:hAnsiTheme="minorHAnsi" w:cstheme="minorBidi"/>
          <w:sz w:val="22"/>
          <w:szCs w:val="22"/>
        </w:rPr>
      </w:pPr>
      <w:hyperlink w:anchor="_Toc34119215" w:history="1">
        <w:r w:rsidRPr="008309D5">
          <w:rPr>
            <w:rStyle w:val="Hyperlink"/>
          </w:rPr>
          <w:t>4.6</w:t>
        </w:r>
        <w:r>
          <w:rPr>
            <w:rFonts w:asciiTheme="minorHAnsi" w:hAnsiTheme="minorHAnsi" w:cstheme="minorBidi"/>
            <w:sz w:val="22"/>
            <w:szCs w:val="22"/>
          </w:rPr>
          <w:tab/>
        </w:r>
        <w:r w:rsidRPr="008309D5">
          <w:rPr>
            <w:rStyle w:val="Hyperlink"/>
          </w:rPr>
          <w:t>On-line User Documentation and Help System Requirements</w:t>
        </w:r>
        <w:r>
          <w:rPr>
            <w:webHidden/>
          </w:rPr>
          <w:tab/>
        </w:r>
        <w:r>
          <w:rPr>
            <w:webHidden/>
          </w:rPr>
          <w:fldChar w:fldCharType="begin"/>
        </w:r>
        <w:r>
          <w:rPr>
            <w:webHidden/>
          </w:rPr>
          <w:instrText xml:space="preserve"> PAGEREF _Toc34119215 \h </w:instrText>
        </w:r>
        <w:r>
          <w:rPr>
            <w:webHidden/>
          </w:rPr>
        </w:r>
        <w:r>
          <w:rPr>
            <w:webHidden/>
          </w:rPr>
          <w:fldChar w:fldCharType="separate"/>
        </w:r>
        <w:r w:rsidR="00B77D9B">
          <w:rPr>
            <w:webHidden/>
          </w:rPr>
          <w:t>11</w:t>
        </w:r>
        <w:r>
          <w:rPr>
            <w:webHidden/>
          </w:rPr>
          <w:fldChar w:fldCharType="end"/>
        </w:r>
      </w:hyperlink>
    </w:p>
    <w:p w14:paraId="449049B4" w14:textId="77777777" w:rsidR="00677D11" w:rsidRDefault="00677D11">
      <w:pPr>
        <w:pStyle w:val="TOC2"/>
        <w:rPr>
          <w:rFonts w:asciiTheme="minorHAnsi" w:hAnsiTheme="minorHAnsi" w:cstheme="minorBidi"/>
          <w:sz w:val="22"/>
          <w:szCs w:val="22"/>
        </w:rPr>
      </w:pPr>
      <w:hyperlink w:anchor="_Toc34119216" w:history="1">
        <w:r w:rsidRPr="008309D5">
          <w:rPr>
            <w:rStyle w:val="Hyperlink"/>
          </w:rPr>
          <w:t>4.7</w:t>
        </w:r>
        <w:r>
          <w:rPr>
            <w:rFonts w:asciiTheme="minorHAnsi" w:hAnsiTheme="minorHAnsi" w:cstheme="minorBidi"/>
            <w:sz w:val="22"/>
            <w:szCs w:val="22"/>
          </w:rPr>
          <w:tab/>
        </w:r>
        <w:r w:rsidRPr="008309D5">
          <w:rPr>
            <w:rStyle w:val="Hyperlink"/>
          </w:rPr>
          <w:t>Purchased Components</w:t>
        </w:r>
        <w:r>
          <w:rPr>
            <w:webHidden/>
          </w:rPr>
          <w:tab/>
        </w:r>
        <w:r>
          <w:rPr>
            <w:webHidden/>
          </w:rPr>
          <w:fldChar w:fldCharType="begin"/>
        </w:r>
        <w:r>
          <w:rPr>
            <w:webHidden/>
          </w:rPr>
          <w:instrText xml:space="preserve"> PAGEREF _Toc34119216 \h </w:instrText>
        </w:r>
        <w:r>
          <w:rPr>
            <w:webHidden/>
          </w:rPr>
        </w:r>
        <w:r>
          <w:rPr>
            <w:webHidden/>
          </w:rPr>
          <w:fldChar w:fldCharType="separate"/>
        </w:r>
        <w:r w:rsidR="00B77D9B">
          <w:rPr>
            <w:webHidden/>
          </w:rPr>
          <w:t>11</w:t>
        </w:r>
        <w:r>
          <w:rPr>
            <w:webHidden/>
          </w:rPr>
          <w:fldChar w:fldCharType="end"/>
        </w:r>
      </w:hyperlink>
    </w:p>
    <w:p w14:paraId="6E684C17" w14:textId="77777777" w:rsidR="00677D11" w:rsidRDefault="00677D11">
      <w:pPr>
        <w:pStyle w:val="TOC2"/>
        <w:rPr>
          <w:rFonts w:asciiTheme="minorHAnsi" w:hAnsiTheme="minorHAnsi" w:cstheme="minorBidi"/>
          <w:sz w:val="22"/>
          <w:szCs w:val="22"/>
        </w:rPr>
      </w:pPr>
      <w:hyperlink w:anchor="_Toc34119217" w:history="1">
        <w:r w:rsidRPr="008309D5">
          <w:rPr>
            <w:rStyle w:val="Hyperlink"/>
          </w:rPr>
          <w:t>4.8</w:t>
        </w:r>
        <w:r>
          <w:rPr>
            <w:rFonts w:asciiTheme="minorHAnsi" w:hAnsiTheme="minorHAnsi" w:cstheme="minorBidi"/>
            <w:sz w:val="22"/>
            <w:szCs w:val="22"/>
          </w:rPr>
          <w:tab/>
        </w:r>
        <w:r w:rsidRPr="008309D5">
          <w:rPr>
            <w:rStyle w:val="Hyperlink"/>
          </w:rPr>
          <w:t>Interfaces</w:t>
        </w:r>
        <w:r>
          <w:rPr>
            <w:webHidden/>
          </w:rPr>
          <w:tab/>
        </w:r>
        <w:r>
          <w:rPr>
            <w:webHidden/>
          </w:rPr>
          <w:fldChar w:fldCharType="begin"/>
        </w:r>
        <w:r>
          <w:rPr>
            <w:webHidden/>
          </w:rPr>
          <w:instrText xml:space="preserve"> PAGEREF _Toc34119217 \h </w:instrText>
        </w:r>
        <w:r>
          <w:rPr>
            <w:webHidden/>
          </w:rPr>
        </w:r>
        <w:r>
          <w:rPr>
            <w:webHidden/>
          </w:rPr>
          <w:fldChar w:fldCharType="separate"/>
        </w:r>
        <w:r w:rsidR="00B77D9B">
          <w:rPr>
            <w:webHidden/>
          </w:rPr>
          <w:t>11</w:t>
        </w:r>
        <w:r>
          <w:rPr>
            <w:webHidden/>
          </w:rPr>
          <w:fldChar w:fldCharType="end"/>
        </w:r>
      </w:hyperlink>
    </w:p>
    <w:p w14:paraId="323BF60F" w14:textId="77777777" w:rsidR="00677D11" w:rsidRDefault="00677D11">
      <w:pPr>
        <w:pStyle w:val="TOC2"/>
        <w:rPr>
          <w:rFonts w:asciiTheme="minorHAnsi" w:hAnsiTheme="minorHAnsi" w:cstheme="minorBidi"/>
          <w:sz w:val="22"/>
          <w:szCs w:val="22"/>
        </w:rPr>
      </w:pPr>
      <w:hyperlink w:anchor="_Toc34119218" w:history="1">
        <w:r w:rsidRPr="008309D5">
          <w:rPr>
            <w:rStyle w:val="Hyperlink"/>
          </w:rPr>
          <w:t>4.9</w:t>
        </w:r>
        <w:r>
          <w:rPr>
            <w:rFonts w:asciiTheme="minorHAnsi" w:hAnsiTheme="minorHAnsi" w:cstheme="minorBidi"/>
            <w:sz w:val="22"/>
            <w:szCs w:val="22"/>
          </w:rPr>
          <w:tab/>
        </w:r>
        <w:r w:rsidRPr="008309D5">
          <w:rPr>
            <w:rStyle w:val="Hyperlink"/>
          </w:rPr>
          <w:t>Licensing Requirements</w:t>
        </w:r>
        <w:r>
          <w:rPr>
            <w:webHidden/>
          </w:rPr>
          <w:tab/>
        </w:r>
        <w:r>
          <w:rPr>
            <w:webHidden/>
          </w:rPr>
          <w:fldChar w:fldCharType="begin"/>
        </w:r>
        <w:r>
          <w:rPr>
            <w:webHidden/>
          </w:rPr>
          <w:instrText xml:space="preserve"> PAGEREF _Toc34119218 \h </w:instrText>
        </w:r>
        <w:r>
          <w:rPr>
            <w:webHidden/>
          </w:rPr>
        </w:r>
        <w:r>
          <w:rPr>
            <w:webHidden/>
          </w:rPr>
          <w:fldChar w:fldCharType="separate"/>
        </w:r>
        <w:r w:rsidR="00B77D9B">
          <w:rPr>
            <w:webHidden/>
          </w:rPr>
          <w:t>12</w:t>
        </w:r>
        <w:r>
          <w:rPr>
            <w:webHidden/>
          </w:rPr>
          <w:fldChar w:fldCharType="end"/>
        </w:r>
      </w:hyperlink>
    </w:p>
    <w:p w14:paraId="415B5FE9" w14:textId="77777777" w:rsidR="00677D11" w:rsidRDefault="00677D11">
      <w:pPr>
        <w:pStyle w:val="TOC2"/>
        <w:rPr>
          <w:rFonts w:asciiTheme="minorHAnsi" w:hAnsiTheme="minorHAnsi" w:cstheme="minorBidi"/>
          <w:sz w:val="22"/>
          <w:szCs w:val="22"/>
        </w:rPr>
      </w:pPr>
      <w:hyperlink w:anchor="_Toc34119219" w:history="1">
        <w:r w:rsidRPr="008309D5">
          <w:rPr>
            <w:rStyle w:val="Hyperlink"/>
          </w:rPr>
          <w:t>4.10</w:t>
        </w:r>
        <w:r>
          <w:rPr>
            <w:rFonts w:asciiTheme="minorHAnsi" w:hAnsiTheme="minorHAnsi" w:cstheme="minorBidi"/>
            <w:sz w:val="22"/>
            <w:szCs w:val="22"/>
          </w:rPr>
          <w:tab/>
        </w:r>
        <w:r w:rsidRPr="008309D5">
          <w:rPr>
            <w:rStyle w:val="Hyperlink"/>
          </w:rPr>
          <w:t>Legal, Copyright, and Other Notices</w:t>
        </w:r>
        <w:r>
          <w:rPr>
            <w:webHidden/>
          </w:rPr>
          <w:tab/>
        </w:r>
        <w:r>
          <w:rPr>
            <w:webHidden/>
          </w:rPr>
          <w:fldChar w:fldCharType="begin"/>
        </w:r>
        <w:r>
          <w:rPr>
            <w:webHidden/>
          </w:rPr>
          <w:instrText xml:space="preserve"> PAGEREF _Toc34119219 \h </w:instrText>
        </w:r>
        <w:r>
          <w:rPr>
            <w:webHidden/>
          </w:rPr>
        </w:r>
        <w:r>
          <w:rPr>
            <w:webHidden/>
          </w:rPr>
          <w:fldChar w:fldCharType="separate"/>
        </w:r>
        <w:r w:rsidR="00B77D9B">
          <w:rPr>
            <w:webHidden/>
          </w:rPr>
          <w:t>12</w:t>
        </w:r>
        <w:r>
          <w:rPr>
            <w:webHidden/>
          </w:rPr>
          <w:fldChar w:fldCharType="end"/>
        </w:r>
      </w:hyperlink>
    </w:p>
    <w:p w14:paraId="697B4BE7" w14:textId="77777777" w:rsidR="00677D11" w:rsidRDefault="00677D11">
      <w:pPr>
        <w:pStyle w:val="TOC2"/>
        <w:rPr>
          <w:rFonts w:asciiTheme="minorHAnsi" w:hAnsiTheme="minorHAnsi" w:cstheme="minorBidi"/>
          <w:sz w:val="22"/>
          <w:szCs w:val="22"/>
        </w:rPr>
      </w:pPr>
      <w:hyperlink w:anchor="_Toc34119220" w:history="1">
        <w:r w:rsidRPr="008309D5">
          <w:rPr>
            <w:rStyle w:val="Hyperlink"/>
          </w:rPr>
          <w:t>4.11</w:t>
        </w:r>
        <w:r>
          <w:rPr>
            <w:rFonts w:asciiTheme="minorHAnsi" w:hAnsiTheme="minorHAnsi" w:cstheme="minorBidi"/>
            <w:sz w:val="22"/>
            <w:szCs w:val="22"/>
          </w:rPr>
          <w:tab/>
        </w:r>
        <w:r w:rsidRPr="008309D5">
          <w:rPr>
            <w:rStyle w:val="Hyperlink"/>
          </w:rPr>
          <w:t>Applicable Standards</w:t>
        </w:r>
        <w:r>
          <w:rPr>
            <w:webHidden/>
          </w:rPr>
          <w:tab/>
        </w:r>
        <w:r>
          <w:rPr>
            <w:webHidden/>
          </w:rPr>
          <w:fldChar w:fldCharType="begin"/>
        </w:r>
        <w:r>
          <w:rPr>
            <w:webHidden/>
          </w:rPr>
          <w:instrText xml:space="preserve"> PAGEREF _Toc34119220 \h </w:instrText>
        </w:r>
        <w:r>
          <w:rPr>
            <w:webHidden/>
          </w:rPr>
        </w:r>
        <w:r>
          <w:rPr>
            <w:webHidden/>
          </w:rPr>
          <w:fldChar w:fldCharType="separate"/>
        </w:r>
        <w:r w:rsidR="00B77D9B">
          <w:rPr>
            <w:webHidden/>
          </w:rPr>
          <w:t>12</w:t>
        </w:r>
        <w:r>
          <w:rPr>
            <w:webHidden/>
          </w:rPr>
          <w:fldChar w:fldCharType="end"/>
        </w:r>
      </w:hyperlink>
    </w:p>
    <w:p w14:paraId="3A1BCA17" w14:textId="77777777" w:rsidR="00677D11" w:rsidRDefault="00677D11">
      <w:pPr>
        <w:pStyle w:val="TOC1"/>
        <w:rPr>
          <w:rFonts w:asciiTheme="minorHAnsi" w:hAnsiTheme="minorHAnsi" w:cstheme="minorBidi"/>
          <w:b w:val="0"/>
          <w:bCs w:val="0"/>
          <w:caps w:val="0"/>
          <w:szCs w:val="22"/>
        </w:rPr>
      </w:pPr>
      <w:hyperlink w:anchor="_Toc34119221" w:history="1">
        <w:r w:rsidRPr="008309D5">
          <w:rPr>
            <w:rStyle w:val="Hyperlink"/>
          </w:rPr>
          <w:t>5</w:t>
        </w:r>
        <w:r>
          <w:rPr>
            <w:rFonts w:asciiTheme="minorHAnsi" w:hAnsiTheme="minorHAnsi" w:cstheme="minorBidi"/>
            <w:b w:val="0"/>
            <w:bCs w:val="0"/>
            <w:caps w:val="0"/>
            <w:szCs w:val="22"/>
          </w:rPr>
          <w:tab/>
        </w:r>
        <w:r w:rsidRPr="008309D5">
          <w:rPr>
            <w:rStyle w:val="Hyperlink"/>
          </w:rPr>
          <w:t>Supporting Information</w:t>
        </w:r>
        <w:r>
          <w:rPr>
            <w:webHidden/>
          </w:rPr>
          <w:tab/>
        </w:r>
        <w:r>
          <w:rPr>
            <w:webHidden/>
          </w:rPr>
          <w:fldChar w:fldCharType="begin"/>
        </w:r>
        <w:r>
          <w:rPr>
            <w:webHidden/>
          </w:rPr>
          <w:instrText xml:space="preserve"> PAGEREF _Toc34119221 \h </w:instrText>
        </w:r>
        <w:r>
          <w:rPr>
            <w:webHidden/>
          </w:rPr>
        </w:r>
        <w:r>
          <w:rPr>
            <w:webHidden/>
          </w:rPr>
          <w:fldChar w:fldCharType="separate"/>
        </w:r>
        <w:r w:rsidR="00B77D9B">
          <w:rPr>
            <w:webHidden/>
          </w:rPr>
          <w:t>13</w:t>
        </w:r>
        <w:r>
          <w:rPr>
            <w:webHidden/>
          </w:rPr>
          <w:fldChar w:fldCharType="end"/>
        </w:r>
      </w:hyperlink>
    </w:p>
    <w:p w14:paraId="5724A0C8" w14:textId="77777777" w:rsidR="0050513B" w:rsidRDefault="0050513B" w:rsidP="00C42A0F">
      <w:pPr>
        <w:rPr>
          <w:lang w:val="en-GB"/>
        </w:rPr>
        <w:sectPr w:rsidR="0050513B">
          <w:headerReference w:type="default" r:id="rId9"/>
          <w:footerReference w:type="default" r:id="rId10"/>
          <w:pgSz w:w="12242" w:h="15842" w:code="1"/>
          <w:pgMar w:top="1440" w:right="1440" w:bottom="1440" w:left="1800" w:header="720" w:footer="720" w:gutter="0"/>
          <w:cols w:space="720"/>
          <w:titlePg/>
        </w:sectPr>
      </w:pPr>
      <w:r>
        <w:rPr>
          <w:lang w:val="en-GB"/>
        </w:rPr>
        <w:fldChar w:fldCharType="end"/>
      </w:r>
    </w:p>
    <w:p w14:paraId="3338FCFD" w14:textId="77777777" w:rsidR="0050513B" w:rsidRDefault="0050513B" w:rsidP="00C42A0F">
      <w:pPr>
        <w:pStyle w:val="Heading1"/>
      </w:pPr>
      <w:bookmarkStart w:id="6" w:name="_Toc521150196"/>
      <w:bookmarkStart w:id="7" w:name="_Toc34119198"/>
      <w:bookmarkStart w:id="8" w:name="_Toc456598586"/>
      <w:bookmarkStart w:id="9" w:name="_Toc504442098"/>
      <w:r>
        <w:lastRenderedPageBreak/>
        <w:t>Introduction</w:t>
      </w:r>
      <w:bookmarkEnd w:id="6"/>
      <w:bookmarkEnd w:id="7"/>
    </w:p>
    <w:p w14:paraId="2C4E31B4" w14:textId="77777777" w:rsidR="00EB2BED" w:rsidRDefault="00EB2BED" w:rsidP="00A32110">
      <w:r>
        <w:t>The introduction of this Software Requirements Specification (SRS) provides a comprehensive overview of the AutoWash Car Wash Booking &amp; Loyalty System (AutoWashPro). It includes the purpose, scope, definitions, acronyms, abbreviations, references, and a document overview.</w:t>
      </w:r>
    </w:p>
    <w:p w14:paraId="4ED59E48" w14:textId="77777777" w:rsidR="00EB2BED" w:rsidRDefault="00EB2BED" w:rsidP="00A32110">
      <w:r>
        <w:t>This SRS document captures the complete software requirements for the AutoWashPro system. It outlines both functional and non-functional requirements to serve as a design contract between the development team and stakeholders.</w:t>
      </w:r>
    </w:p>
    <w:p w14:paraId="74260C77" w14:textId="77777777" w:rsidR="00EB2BED" w:rsidRDefault="00EB2BED" w:rsidP="00A32110">
      <w:r>
        <w:t>This document is structured in accordance with the IEEE 830-1998 standard for Software Requirements Specifications.</w:t>
      </w:r>
    </w:p>
    <w:p w14:paraId="72B9290A" w14:textId="77777777" w:rsidR="00B36701" w:rsidRPr="00EB2BED" w:rsidRDefault="00B36701" w:rsidP="00B36701">
      <w:pPr>
        <w:pStyle w:val="BodyText"/>
        <w:rPr>
          <w:lang w:val="en-US"/>
        </w:rPr>
      </w:pPr>
    </w:p>
    <w:p w14:paraId="44684F8E" w14:textId="77777777" w:rsidR="0050513B" w:rsidRDefault="0050513B" w:rsidP="00C42A0F">
      <w:pPr>
        <w:pStyle w:val="Heading2"/>
      </w:pPr>
      <w:bookmarkStart w:id="10" w:name="_Toc521150197"/>
      <w:bookmarkStart w:id="11" w:name="_Toc34119199"/>
      <w:r>
        <w:t>Purpose</w:t>
      </w:r>
      <w:bookmarkEnd w:id="10"/>
      <w:bookmarkEnd w:id="11"/>
    </w:p>
    <w:p w14:paraId="70C0DC37" w14:textId="77777777" w:rsidR="00EB2BED" w:rsidRDefault="00EB2BED" w:rsidP="00A32110">
      <w:pPr>
        <w:rPr>
          <w:lang w:val="vi-VN"/>
        </w:rPr>
      </w:pPr>
      <w:bookmarkStart w:id="12" w:name="_Toc521150198"/>
      <w:bookmarkStart w:id="13" w:name="_Toc34119200"/>
      <w:r>
        <w:t>The purpose of this SRS is to define and detail the requirements for the AutoWash Car Wash Booking &amp; Loyalty System (AutoWashPro). The document outlines the functional modules, target users, interfaces, design constraints, and non-functional characteristics such as performance, reliability, and usability.</w:t>
      </w:r>
    </w:p>
    <w:p w14:paraId="31CD1DD2" w14:textId="77777777" w:rsidR="00EB2BED" w:rsidRPr="00EB2BED" w:rsidRDefault="00EB2BED" w:rsidP="00EB2BED">
      <w:pPr>
        <w:pStyle w:val="BodyText"/>
        <w:rPr>
          <w:lang w:val="vi-VN"/>
        </w:rPr>
      </w:pPr>
    </w:p>
    <w:p w14:paraId="24FDD43D" w14:textId="77777777" w:rsidR="0050513B" w:rsidRDefault="0050513B" w:rsidP="00C42A0F">
      <w:pPr>
        <w:pStyle w:val="Heading2"/>
      </w:pPr>
      <w:r>
        <w:t>Scope</w:t>
      </w:r>
      <w:bookmarkEnd w:id="12"/>
      <w:bookmarkEnd w:id="13"/>
    </w:p>
    <w:p w14:paraId="38C3DE8F" w14:textId="77777777" w:rsidR="00EB2BED" w:rsidRDefault="00EB2BED" w:rsidP="00A32110">
      <w:bookmarkStart w:id="14" w:name="_Toc521150199"/>
      <w:bookmarkStart w:id="15" w:name="_Toc34119201"/>
      <w:r>
        <w:t>The AutoWashPro software is a web-based booking and loyalty management application. The system comprises a responsive React-based client web app for customers and administrators, a Web API backend developed in ASP.NET Core, and a PostgreSQL database. It integrates booking slots, vehicle tracking, loyalty tiering, reward redemptions, and real-time wash queue tracking.</w:t>
      </w:r>
    </w:p>
    <w:p w14:paraId="4D3DE8D8" w14:textId="77777777" w:rsidR="0050513B" w:rsidRDefault="0050513B" w:rsidP="00C42A0F">
      <w:pPr>
        <w:pStyle w:val="Heading2"/>
      </w:pPr>
      <w:r>
        <w:t>Definitions, Acronyms, and Abbreviations</w:t>
      </w:r>
      <w:bookmarkEnd w:id="14"/>
      <w:bookmarkEnd w:id="15"/>
    </w:p>
    <w:p w14:paraId="5B1A7897" w14:textId="77777777" w:rsidR="00EB2BED" w:rsidRDefault="00EB2BED" w:rsidP="00A32110">
      <w:bookmarkStart w:id="16" w:name="_Toc521150200"/>
      <w:bookmarkStart w:id="17" w:name="_Toc34119202"/>
      <w:r>
        <w:t>Key terms used in this document: - AutoWashPro: The name of the car wash booking and loyalty system. - OTP: One-Time Password used for secure customer verification during registration and login. - Loyalty Points: Rewards earned by customers for using washing services, redeemable for catalog items. - Membership Tiers: Customer status levels (Silver, Gold, Platinum) calculated based on accumulated points, unlocking exclusive perks. - Washing Queue: A real-time ordered list of vehicles currently waiting for or undergoing washing services at the shop.</w:t>
      </w:r>
    </w:p>
    <w:p w14:paraId="219115B2" w14:textId="77777777" w:rsidR="0050513B" w:rsidRDefault="0050513B" w:rsidP="00C42A0F">
      <w:pPr>
        <w:pStyle w:val="Heading2"/>
      </w:pPr>
      <w:r>
        <w:lastRenderedPageBreak/>
        <w:t>References</w:t>
      </w:r>
      <w:bookmarkEnd w:id="16"/>
      <w:bookmarkEnd w:id="17"/>
    </w:p>
    <w:p w14:paraId="55FA0329" w14:textId="77777777" w:rsidR="00EB2BED" w:rsidRDefault="00EB2BED" w:rsidP="00A32110">
      <w:bookmarkStart w:id="18" w:name="_Toc521150201"/>
      <w:bookmarkStart w:id="19" w:name="_Toc34119203"/>
      <w:r>
        <w:t>The following documents are referenced in this specification: 1. AutoWashPro Source Code Repository (GitHub: ThuanNg05/AutoWashPro). 2. IEEE 830-1998 Recommended Practice for Software Requirements Specifications. 3. Microsoft ASP.NET Core Web API and Entity Framework Core Documentation. 4. React.js and Vite Build Tool Technical Reference.</w:t>
      </w:r>
    </w:p>
    <w:p w14:paraId="73583041" w14:textId="77777777" w:rsidR="0050513B" w:rsidRDefault="0050513B" w:rsidP="00C42A0F">
      <w:pPr>
        <w:pStyle w:val="Heading2"/>
        <w:rPr>
          <w:lang w:val="vi-VN"/>
        </w:rPr>
      </w:pPr>
      <w:r>
        <w:t>Overview</w:t>
      </w:r>
      <w:bookmarkEnd w:id="18"/>
      <w:bookmarkEnd w:id="19"/>
    </w:p>
    <w:p w14:paraId="19403131" w14:textId="77777777" w:rsidR="00EB2BED" w:rsidRDefault="00EB2BED" w:rsidP="00A32110">
      <w:r>
        <w:t>The rest of this SRS is organized as follows: - Section 2: Overall Description describes the general factors affecting the product, including product perspective, core functions, user characteristics, and assumptions. - Section 3: Functional Requirements defines the functional requirements through Use Case specifications and descriptions of main flows. - Section 4: Non-Functional Requirements outlines the usability, reliability, performance, supportability, design constraints, and interface requirements.</w:t>
      </w:r>
    </w:p>
    <w:p w14:paraId="4EABD6C7" w14:textId="77777777" w:rsidR="00EB2BED" w:rsidRPr="00EB2BED" w:rsidRDefault="00EB2BED" w:rsidP="00EB2BED"/>
    <w:p w14:paraId="315B700D" w14:textId="77777777" w:rsidR="0050513B" w:rsidRDefault="0050513B" w:rsidP="00C42A0F">
      <w:pPr>
        <w:pStyle w:val="Heading1"/>
      </w:pPr>
      <w:bookmarkStart w:id="20" w:name="_Toc521150202"/>
      <w:bookmarkStart w:id="21" w:name="_Toc34119204"/>
      <w:r>
        <w:lastRenderedPageBreak/>
        <w:t>Overall Description</w:t>
      </w:r>
      <w:bookmarkEnd w:id="20"/>
      <w:bookmarkEnd w:id="21"/>
    </w:p>
    <w:p w14:paraId="1BE681CF" w14:textId="77777777" w:rsidR="00EB2BED" w:rsidRDefault="00EB2BED" w:rsidP="00A32110">
      <w:bookmarkStart w:id="22" w:name="_Toc521150203"/>
      <w:bookmarkStart w:id="23" w:name="_Toc34119205"/>
      <w:r>
        <w:t>2.1 Product Perspective</w:t>
      </w:r>
      <w:r>
        <w:br/>
        <w:t>AutoWash Pro is a smart, automated motorbike wash management system that integrates AI and CRM technologies to enhance customer experience, optimize operations, and increase business revenue. The system operates on a web-based client-server architecture, utilizing a responsive React frontend SPA and an ASP.NET Core Web API backend connected to a PostgreSQL database hosted on Supabase.</w:t>
      </w:r>
      <w:r>
        <w:br/>
      </w:r>
      <w:r>
        <w:br/>
        <w:t>2.2 Product Functions</w:t>
      </w:r>
      <w:r>
        <w:br/>
        <w:t>• Loyalty Engine: Tracks customer points, total spend, and visits. Performs monthly automated tier reviews (upgrades/downgrades). Supports catalog redemption (Points → discount, free wash, add-on) and expires points after 12 months.</w:t>
      </w:r>
      <w:r>
        <w:br/>
        <w:t>• Customer App: Accounts are linked to license plate + phone. Customers can view point balances, wash history, utilize tier-based booking windows (Member: 7 days, Silver: 10 days, Gold: 12 days, Platinum: 14 days), enjoy priority queue access, and automatically apply perks at checkout.</w:t>
      </w:r>
      <w:r>
        <w:br/>
        <w:t>• Admin Panel: Allows operators to configure tier rules, point rates, and perks. Supports targeted promotional campaigns (e.g. running a promotion targeting 'Silver+ only'). Note: online payment services and refund management are out of scope.</w:t>
      </w:r>
      <w:r>
        <w:br/>
      </w:r>
      <w:r>
        <w:br/>
        <w:t>2.3 User Classes and Characteristics</w:t>
      </w:r>
      <w:r>
        <w:br/>
        <w:t>• Customers: Vehicle owners who want convenient booking and rewards. They require an intuitive, fast mobile-responsive web interface.</w:t>
      </w:r>
      <w:r>
        <w:br/>
        <w:t>• Admin / Staff: Wash operators managing daily operations, assigning staff, updating queue states, and analyzing shop performance.</w:t>
      </w:r>
      <w:r>
        <w:br/>
      </w:r>
      <w:r>
        <w:br/>
        <w:t>2.4 Design and Implementation Constraints</w:t>
      </w:r>
      <w:r>
        <w:br/>
        <w:t>• The system must not implement online payment processing and refund workflows.</w:t>
      </w:r>
      <w:r>
        <w:br/>
        <w:t>• Developed using C# .NET 8 (EF Core) and React JS (Vite).</w:t>
      </w:r>
      <w:r>
        <w:br/>
      </w:r>
      <w:r>
        <w:br/>
        <w:t>2.5 Assumptions and Dependencies</w:t>
      </w:r>
      <w:r>
        <w:br/>
        <w:t>• Reliable internet connectivity for Supabase database access.</w:t>
      </w:r>
      <w:r>
        <w:br/>
        <w:t>• Operational LPR cameras for automatic plate recognition at the wash entrance.</w:t>
      </w:r>
      <w:r>
        <w:br/>
        <w:t>• Reliable email dispatch service for OTP codes during vehicle registration.</w:t>
      </w:r>
    </w:p>
    <w:p w14:paraId="750EA8EE" w14:textId="77777777" w:rsidR="0050513B" w:rsidRDefault="0051524F" w:rsidP="00C42A0F">
      <w:pPr>
        <w:pStyle w:val="Heading1"/>
      </w:pPr>
      <w:r>
        <w:lastRenderedPageBreak/>
        <w:t>FUNCTIONAL</w:t>
      </w:r>
      <w:r w:rsidR="0050513B">
        <w:t xml:space="preserve"> Requirements</w:t>
      </w:r>
      <w:bookmarkEnd w:id="22"/>
      <w:bookmarkEnd w:id="23"/>
      <w:r w:rsidR="0050513B">
        <w:t xml:space="preserve"> </w:t>
      </w:r>
    </w:p>
    <w:p w14:paraId="4E739E48" w14:textId="77777777" w:rsidR="00B62447" w:rsidRDefault="00024B1D" w:rsidP="00C42A0F">
      <w:pPr>
        <w:pStyle w:val="Heading2"/>
      </w:pPr>
      <w:bookmarkStart w:id="24" w:name="_Toc182904437"/>
      <w:bookmarkStart w:id="25" w:name="_Toc183849051"/>
      <w:bookmarkStart w:id="26" w:name="_Toc211613194"/>
      <w:bookmarkStart w:id="27" w:name="_Toc34119206"/>
      <w:r>
        <w:t>&lt;</w:t>
      </w:r>
      <w:r w:rsidR="0052332E" w:rsidRPr="00D40BE3">
        <w:t>Use Cases Diagram</w:t>
      </w:r>
      <w:bookmarkEnd w:id="24"/>
      <w:bookmarkEnd w:id="25"/>
      <w:bookmarkEnd w:id="26"/>
      <w:r>
        <w:t>&gt;</w:t>
      </w:r>
      <w:bookmarkEnd w:id="27"/>
    </w:p>
    <w:p w14:paraId="448C18AE" w14:textId="77777777" w:rsidR="00113C4C" w:rsidRDefault="00113C4C" w:rsidP="00E71E80">
      <w:pPr>
        <w:pStyle w:val="BodyText"/>
        <w:rPr>
          <w:noProof/>
          <w:lang w:val="vi-VN"/>
        </w:rPr>
      </w:pPr>
    </w:p>
    <w:p w14:paraId="4D9BB3F6" w14:textId="681E32AA" w:rsidR="00E71E80" w:rsidRPr="00E71E80" w:rsidRDefault="00357D45" w:rsidP="00E71E80">
      <w:pPr>
        <w:pStyle w:val="BodyText"/>
        <w:rPr>
          <w:lang w:val="vi-VN"/>
        </w:rPr>
      </w:pPr>
      <w:r>
        <w:rPr>
          <w:noProof/>
        </w:rPr>
        <w:drawing>
          <wp:inline distT="0" distB="0" distL="0" distR="0" wp14:anchorId="377EACBC" wp14:editId="0929D4CE">
            <wp:extent cx="5715000" cy="3167380"/>
            <wp:effectExtent l="0" t="0" r="0" b="0"/>
            <wp:docPr id="181107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7604" name=""/>
                    <pic:cNvPicPr/>
                  </pic:nvPicPr>
                  <pic:blipFill>
                    <a:blip r:embed="rId11"/>
                    <a:stretch>
                      <a:fillRect/>
                    </a:stretch>
                  </pic:blipFill>
                  <pic:spPr>
                    <a:xfrm>
                      <a:off x="0" y="0"/>
                      <a:ext cx="5715000" cy="3167380"/>
                    </a:xfrm>
                    <a:prstGeom prst="rect">
                      <a:avLst/>
                    </a:prstGeom>
                  </pic:spPr>
                </pic:pic>
              </a:graphicData>
            </a:graphic>
          </wp:inline>
        </w:drawing>
      </w:r>
    </w:p>
    <w:p w14:paraId="6BE2EA9A" w14:textId="77777777" w:rsidR="00D33786" w:rsidRDefault="00C968FB" w:rsidP="001523FA">
      <w:pPr>
        <w:pStyle w:val="Heading2"/>
      </w:pPr>
      <w:r>
        <w:t>UC001 - Register</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UC001</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Register</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This use case describes how a new customer registers a customer account using email verification code (OTP).</w:t>
            </w:r>
          </w:p>
          <w:p>
            <w:r>
              <w:rPr>
                <w:b/>
              </w:rPr>
              <w:t>Goal:</w:t>
              <w:br/>
            </w:r>
            <w:r>
              <w:t>Allow customer to register to access system functions.</w:t>
            </w:r>
          </w:p>
          <w:p>
            <w:r>
              <w:rPr>
                <w:b/>
              </w:rPr>
              <w:t>Triggers:</w:t>
              <w:br/>
            </w:r>
            <w:r>
              <w:t>Customer opens the AutoWashPro app and decides to sign up.</w:t>
            </w:r>
          </w:p>
          <w:p>
            <w:r>
              <w:rPr>
                <w:b/>
              </w:rPr>
              <w:t>Preconditions:</w:t>
              <w:br/>
            </w:r>
            <w:r>
              <w:t>The system is online and the database is accessible.</w:t>
            </w:r>
          </w:p>
          <w:p>
            <w:r>
              <w:rPr>
                <w:b/>
              </w:rPr>
              <w:t>Post Conditions:</w:t>
              <w:br/>
            </w:r>
            <w:r>
              <w:t>The customer account is successfully created and status set to active.</w:t>
            </w:r>
          </w:p>
          <w:p>
            <w:r>
              <w:rPr>
                <w:b/>
              </w:rPr>
              <w:t>Main Success Scenario:</w:t>
              <w:br/>
            </w:r>
            <w:r/>
          </w:p>
          <w:p>
            <w:r>
              <w:rPr>
                <w:b/>
              </w:rPr>
              <w:t>1. Customer opens the AutoWashPro application on their device.</w:t>
              <w:br/>
            </w:r>
            <w:r>
              <w:t>2. Customer selects 'Register' on the welcome screen.</w:t>
              <w:br/>
              <w:t>3. Customer enters full name, email address, phone number, and creates a password.</w:t>
              <w:br/>
              <w:t>4. System includes UC020 (Verify OTP) to verify customer email via OTP.</w:t>
              <w:br/>
              <w:t>5. Upon successful OTP verification, system activates the customer account.</w:t>
              <w:br/>
              <w:t>6. System redirects customer to the Login screen with a success message.</w:t>
            </w:r>
          </w:p>
          <w:p>
            <w:r>
              <w:rPr>
                <w:b/>
              </w:rPr>
              <w:t>Alternative Scenario:</w:t>
              <w:br/>
            </w:r>
            <w:r>
              <w:t>None</w:t>
            </w:r>
          </w:p>
          <w:p>
            <w:r>
              <w:rPr>
                <w:b/>
              </w:rPr>
              <w:t>Exceptions:</w:t>
              <w:br/>
            </w:r>
            <w:r/>
          </w:p>
          <w:p>
            <w:r>
              <w:rPr>
                <w:b/>
              </w:rPr>
              <w:t>1. Invalid Input: System displays format error messages and prompts for correction.</w:t>
              <w:br/>
            </w:r>
            <w:r>
              <w:t>2. Account Exists: System alerts that the email or phone number is already registered.</w:t>
            </w:r>
          </w:p>
          <w:p>
            <w:r>
              <w:rPr>
                <w:b/>
              </w:rPr>
              <w:t>Relationships:</w:t>
              <w:br/>
            </w:r>
            <w:r>
              <w:t>&lt;&lt;include&gt;&gt;: UC020 (Verify OTP)</w:t>
            </w:r>
          </w:p>
          <w:p>
            <w:r>
              <w:rPr>
                <w:b/>
              </w:rPr>
              <w:t>Business Rules:</w:t>
              <w:br/>
            </w:r>
            <w:r/>
          </w:p>
          <w:p>
            <w:r>
              <w:rPr>
                <w:b/>
              </w:rPr>
              <w:t>OTP code expires after 5 minutes.</w:t>
              <w:br/>
            </w:r>
            <w:r>
              <w:t>Email and phone number must be unique.</w:t>
            </w:r>
          </w:p>
        </w:tc>
      </w:tr>
    </w:tbl>
    <w:p>
      <w:pPr>
        <w:pStyle w:val="Heading2"/>
      </w:pPr>
      <w:r>
        <w:t>UC002 - Login</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UC002</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Login</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 to log in to the system to access booking and loyalty features.</w:t>
            </w:r>
          </w:p>
          <w:p>
            <w:r>
              <w:rPr>
                <w:b/>
              </w:rPr>
              <w:t>Goal:</w:t>
              <w:br/>
            </w:r>
            <w:r>
              <w:t>Allow customer to access protected functions.</w:t>
            </w:r>
          </w:p>
          <w:p>
            <w:r>
              <w:rPr>
                <w:b/>
              </w:rPr>
              <w:t>Triggers:</w:t>
              <w:br/>
            </w:r>
            <w:r>
              <w:t>Customer opens the AutoWashPro app and decides to sign in.</w:t>
            </w:r>
          </w:p>
          <w:p>
            <w:r>
              <w:rPr>
                <w:b/>
              </w:rPr>
              <w:t>Preconditions:</w:t>
              <w:br/>
            </w:r>
            <w:r>
              <w:t>Customer has a registered account.</w:t>
            </w:r>
          </w:p>
          <w:p>
            <w:r>
              <w:rPr>
                <w:b/>
              </w:rPr>
              <w:t>Post Conditions:</w:t>
              <w:br/>
            </w:r>
            <w:r>
              <w:t>The customer is successfully authenticated and redirected to the Dashboard.</w:t>
            </w:r>
          </w:p>
          <w:p>
            <w:r>
              <w:rPr>
                <w:b/>
              </w:rPr>
              <w:t>Main Success Scenario:</w:t>
              <w:br/>
            </w:r>
            <w:r/>
          </w:p>
          <w:p>
            <w:r>
              <w:rPr>
                <w:b/>
              </w:rPr>
              <w:t>1. Customer opens the welcome screen of the AutoWashPro application.</w:t>
              <w:br/>
            </w:r>
            <w:r>
              <w:t>2. Customer enters their registered email and password, or chooses Login with Google.</w:t>
              <w:br/>
              <w:t>3. System validates the credentials.</w:t>
              <w:br/>
              <w:t>4. System retrieves customer's profile, loyalty points, and tier status.</w:t>
              <w:br/>
              <w:t>5. System redirects customer to the Dashboard with a welcome message.</w:t>
            </w:r>
          </w:p>
          <w:p>
            <w:r>
              <w:rPr>
                <w:b/>
              </w:rPr>
              <w:t>Alternative Scenario:</w:t>
              <w:br/>
            </w:r>
            <w:r/>
          </w:p>
          <w:p>
            <w:r>
              <w:rPr>
                <w:b/>
              </w:rPr>
              <w:t>Google Login: 1. Customer selects 'Login with Google'. 2. System authenticates with Google Auth. 3. If account exists, redirects to Dashboard. 4. If new account, redirects to Profile Completion (UC003).</w:t>
              <w:br/>
            </w:r>
            <w:r/>
          </w:p>
          <w:p>
            <w:r>
              <w:rPr>
                <w:b/>
              </w:rPr>
              <w:t>Exceptions:</w:t>
              <w:br/>
            </w:r>
            <w:r/>
          </w:p>
          <w:p>
            <w:r>
              <w:rPr>
                <w:b/>
              </w:rPr>
              <w:t>1. Incorrect Credentials: System displays login failure message and prompts user to re-enter.</w:t>
              <w:br/>
            </w:r>
            <w:r>
              <w:t>2. Account Suspended: System blocks login and displays suspension reason.</w:t>
            </w:r>
          </w:p>
          <w:p>
            <w:r>
              <w:rPr>
                <w:b/>
              </w:rPr>
              <w:t>Relationships:</w:t>
              <w:br/>
            </w:r>
            <w:r>
              <w:t>None</w:t>
            </w:r>
          </w:p>
          <w:p>
            <w:r>
              <w:rPr>
                <w:b/>
              </w:rPr>
              <w:t>Business Rules:</w:t>
              <w:br/>
            </w:r>
            <w:r>
              <w:t>Login is required for booking, vehicles, and loyalty features.</w:t>
            </w:r>
          </w:p>
        </w:tc>
      </w:tr>
    </w:tbl>
    <w:p>
      <w:pPr>
        <w:pStyle w:val="Heading2"/>
      </w:pPr>
      <w:r>
        <w:t>UC003 - Manage Profile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UC003</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Manage Profile</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Normal</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view and update their profile details (Full Name, Phone Number) and change their account password.</w:t>
            </w:r>
          </w:p>
          <w:p>
            <w:r>
              <w:rPr>
                <w:b/>
              </w:rPr>
              <w:t>Goal:</w:t>
              <w:br/>
            </w:r>
            <w:r>
              <w:t>Maintain up-to-date customer profile details.</w:t>
            </w:r>
          </w:p>
          <w:p>
            <w:r>
              <w:rPr>
                <w:b/>
              </w:rPr>
              <w:t>Triggers:</w:t>
              <w:br/>
            </w:r>
            <w:r>
              <w:t>Customer wants to update profile or change password.</w:t>
            </w:r>
          </w:p>
          <w:p>
            <w:r>
              <w:rPr>
                <w:b/>
              </w:rPr>
              <w:t>Preconditions:</w:t>
              <w:br/>
            </w:r>
            <w:r>
              <w:t>Customer is logged into their account.</w:t>
            </w:r>
          </w:p>
          <w:p>
            <w:r>
              <w:rPr>
                <w:b/>
              </w:rPr>
              <w:t>Post Conditions:</w:t>
              <w:br/>
            </w:r>
            <w:r>
              <w:t>Profile information or password is updated in the database.</w:t>
            </w:r>
          </w:p>
          <w:p>
            <w:r>
              <w:rPr>
                <w:b/>
              </w:rPr>
              <w:t>Main Success Scenario:</w:t>
              <w:br/>
            </w:r>
            <w:r/>
          </w:p>
          <w:p>
            <w:r>
              <w:rPr>
                <w:b/>
              </w:rPr>
              <w:t>1. Customer navigates to 'Profile Management' from the dashboard menu.</w:t>
              <w:br/>
            </w:r>
            <w:r>
              <w:t>2. System displays current profile details (Full Name, Email, Phone Number, Tier).</w:t>
              <w:br/>
              <w:t>3. Customer edits Full Name or Phone Number, and clicks 'Update Profile'.</w:t>
              <w:br/>
              <w:t>4. System validates inputs and updates customer account record.</w:t>
              <w:br/>
              <w:t>5. Customer can select 'Change Password', enter current password, and new password.</w:t>
              <w:br/>
              <w:t>6. System validates current password and updates to new password.</w:t>
            </w:r>
          </w:p>
          <w:p>
            <w:r>
              <w:rPr>
                <w:b/>
              </w:rPr>
              <w:t>Alternative Scenario:</w:t>
              <w:br/>
            </w:r>
            <w:r>
              <w:t>None</w:t>
            </w:r>
          </w:p>
          <w:p>
            <w:r>
              <w:rPr>
                <w:b/>
              </w:rPr>
              <w:t>Exceptions:</w:t>
              <w:br/>
            </w:r>
            <w:r/>
          </w:p>
          <w:p>
            <w:r>
              <w:rPr>
                <w:b/>
              </w:rPr>
              <w:t>1. Invalid Phone: Phone number must follow Vietnamese format standards.</w:t>
              <w:br/>
            </w:r>
            <w:r>
              <w:t>2. Incorrect Current Password: System displays validation error and blocks change.</w:t>
            </w:r>
          </w:p>
          <w:p>
            <w:r>
              <w:rPr>
                <w:b/>
              </w:rPr>
              <w:t>Relationships:</w:t>
              <w:br/>
            </w:r>
            <w:r>
              <w:t>None</w:t>
            </w:r>
          </w:p>
          <w:p>
            <w:r>
              <w:rPr>
                <w:b/>
              </w:rPr>
              <w:t>Business Rules:</w:t>
              <w:br/>
            </w:r>
            <w:r>
              <w:t>Phone number must be unique across all accounts.</w:t>
            </w:r>
          </w:p>
        </w:tc>
      </w:tr>
    </w:tbl>
    <w:p>
      <w:pPr>
        <w:pStyle w:val="Heading2"/>
      </w:pPr>
      <w:r>
        <w:t>UC004 - Register Vehicle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UC004</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Register Vehicle</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register a new motorbike vehicle to their account by verifying ownership via OTP.</w:t>
            </w:r>
          </w:p>
          <w:p>
            <w:r>
              <w:rPr>
                <w:b/>
              </w:rPr>
              <w:t>Goal:</w:t>
              <w:br/>
            </w:r>
            <w:r>
              <w:t>Add a new verified vehicle to the customer's account for booking.</w:t>
            </w:r>
          </w:p>
          <w:p>
            <w:r>
              <w:rPr>
                <w:b/>
              </w:rPr>
              <w:t>Triggers:</w:t>
              <w:br/>
            </w:r>
            <w:r>
              <w:t>Customer wants to add a new vehicle.</w:t>
            </w:r>
          </w:p>
          <w:p>
            <w:r>
              <w:rPr>
                <w:b/>
              </w:rPr>
              <w:t>Preconditions:</w:t>
              <w:br/>
            </w:r>
            <w:r>
              <w:t>Customer is logged into their account.</w:t>
            </w:r>
          </w:p>
          <w:p>
            <w:r>
              <w:rPr>
                <w:b/>
              </w:rPr>
              <w:t>Post Conditions:</w:t>
              <w:br/>
            </w:r>
            <w:r>
              <w:t>The new vehicle is registered and linked to customer profile.</w:t>
            </w:r>
          </w:p>
          <w:p>
            <w:r>
              <w:rPr>
                <w:b/>
              </w:rPr>
              <w:t>Main Success Scenario:</w:t>
              <w:br/>
            </w:r>
            <w:r/>
          </w:p>
          <w:p>
            <w:r>
              <w:rPr>
                <w:b/>
              </w:rPr>
              <w:t>1. Customer navigates to 'My Vehicles' and clicks 'Add Vehicle'.</w:t>
              <w:br/>
            </w:r>
            <w:r>
              <w:t>2. Customer enters License Plate, Brand, Model, and Vehicle Class (e.g., Scooter/Underbone).</w:t>
              <w:br/>
              <w:t>3. System validates input format and checks for duplicates.</w:t>
              <w:br/>
              <w:t>4. System includes UC020 (Verify OTP) to send and verify a license plate registration OTP via email.</w:t>
              <w:br/>
              <w:t>5. Upon successful OTP verification, system saves the vehicle to the customer's profile.</w:t>
              <w:br/>
              <w:t>6. System refreshes the vehicle list display.</w:t>
            </w:r>
          </w:p>
          <w:p>
            <w:r>
              <w:rPr>
                <w:b/>
              </w:rPr>
              <w:t>Alternative Scenario:</w:t>
              <w:br/>
            </w:r>
            <w:r>
              <w:t>None</w:t>
            </w:r>
          </w:p>
          <w:p>
            <w:r>
              <w:rPr>
                <w:b/>
              </w:rPr>
              <w:t>Exceptions:</w:t>
              <w:br/>
            </w:r>
            <w:r/>
          </w:p>
          <w:p>
            <w:r>
              <w:rPr>
                <w:b/>
              </w:rPr>
              <w:t>1. Duplicate License Plate: System alerts that the license plate is already registered.</w:t>
              <w:br/>
            </w:r>
            <w:r>
              <w:t>2. Invalid License Plate Format: System blocks submission and requests correction.</w:t>
            </w:r>
          </w:p>
          <w:p>
            <w:r>
              <w:rPr>
                <w:b/>
              </w:rPr>
              <w:t>Relationships:</w:t>
              <w:br/>
            </w:r>
            <w:r>
              <w:t>&lt;&lt;include&gt;&gt;: UC020 (Verify OTP)</w:t>
            </w:r>
          </w:p>
          <w:p>
            <w:r>
              <w:rPr>
                <w:b/>
              </w:rPr>
              <w:t>Business Rules:</w:t>
              <w:br/>
            </w:r>
            <w:r/>
          </w:p>
          <w:p>
            <w:r>
              <w:rPr>
                <w:b/>
              </w:rPr>
              <w:t>License plates must be unique.</w:t>
              <w:br/>
            </w:r>
            <w:r>
              <w:t>A customer can register multiple vehicles.</w:t>
            </w:r>
          </w:p>
        </w:tc>
      </w:tr>
    </w:tbl>
    <w:p w14:paraId="01E14CB5" w14:textId="77777777" w:rsidR="00E71E80" w:rsidRDefault="00494410" w:rsidP="00E71E80">
      <w:pPr>
        <w:pStyle w:val="Heading2"/>
        <w:rPr>
          <w:lang w:val="vi-VN"/>
        </w:rPr>
      </w:pPr>
      <w:r>
        <w:t>UC005 - Manage Vehicle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6447A2F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3B486B42" w14:textId="77777777" w:rsidR="00102C22" w:rsidRDefault="00000000">
            <w:pPr>
              <w:jc w:val="center"/>
            </w:pPr>
            <w:r>
              <w:rPr>
                <w:b/>
              </w:rPr>
              <w:t>USE CASE-002 SPECIFICATION</w:t>
            </w:r>
          </w:p>
        </w:tc>
      </w:tr>
      <w:tr w:rsidR="009915AD" w:rsidRPr="009915AD" w14:paraId="1583531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439BFF" w14:textId="77777777" w:rsidR="009915AD" w:rsidRPr="009915AD" w:rsidRDefault="009915AD" w:rsidP="009915AD">
            <w:pPr>
              <w:rPr>
                <w:b/>
              </w:rPr>
            </w:pPr>
            <w:r w:rsidRPr="009915AD">
              <w:rPr>
                <w:b/>
              </w:rPr>
              <w:t>Use-case No.</w:t>
            </w:r>
          </w:p>
        </w:tc>
        <w:tc>
          <w:tcPr>
            <w:tcW w:w="1363" w:type="pct"/>
            <w:tcBorders>
              <w:top w:val="single" w:sz="4" w:space="0" w:color="auto"/>
              <w:left w:val="single" w:sz="4" w:space="0" w:color="auto"/>
              <w:bottom w:val="single" w:sz="4" w:space="0" w:color="auto"/>
              <w:right w:val="single" w:sz="4" w:space="0" w:color="auto"/>
            </w:tcBorders>
            <w:hideMark/>
          </w:tcPr>
          <w:p>
            <w:r>
              <w:t>UC005</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D8C96D5" w14:textId="77777777" w:rsidR="00102C22" w:rsidRDefault="00000000">
            <w:r>
              <w:t>1.0</w:t>
            </w:r>
          </w:p>
        </w:tc>
      </w:tr>
      <w:tr w:rsidR="009915AD" w:rsidRPr="009915AD" w14:paraId="7EE2209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A17F1AC" w14:textId="77777777" w:rsidR="009915AD" w:rsidRPr="009915AD" w:rsidRDefault="009915AD" w:rsidP="009915AD">
            <w:pPr>
              <w:rPr>
                <w:b/>
              </w:rPr>
            </w:pPr>
            <w:r w:rsidRPr="009915AD">
              <w:rPr>
                <w:b/>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Vehicle</w:t>
            </w:r>
          </w:p>
        </w:tc>
      </w:tr>
      <w:tr w:rsidR="009915AD" w:rsidRPr="009915AD" w14:paraId="2DEF7C5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40861D9" w14:textId="77777777" w:rsidR="009915AD" w:rsidRPr="009915AD" w:rsidRDefault="009915AD" w:rsidP="009915AD">
            <w:pPr>
              <w:rPr>
                <w:b/>
              </w:rPr>
            </w:pPr>
            <w:r w:rsidRPr="009915AD">
              <w:rPr>
                <w:b/>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109E8F63" w14:textId="77777777" w:rsidR="00102C22" w:rsidRDefault="00000000">
            <w:r>
              <w:t>AutoWash Development Team</w:t>
            </w:r>
          </w:p>
        </w:tc>
      </w:tr>
      <w:tr w:rsidR="009915AD" w:rsidRPr="009915AD" w14:paraId="40DCE2B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782ECDA" w14:textId="77777777" w:rsidR="009915AD" w:rsidRPr="009915AD" w:rsidRDefault="009915AD" w:rsidP="009915AD">
            <w:pPr>
              <w:rPr>
                <w:b/>
              </w:rPr>
            </w:pPr>
            <w:r w:rsidRPr="009915AD">
              <w:rPr>
                <w:b/>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EE9A19B"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1631267F"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74F23F20"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2"/>
              <w:gridCol w:w="4283"/>
            </w:tblGrid>
            <w:tr w:rsidR="009915AD" w:rsidRPr="009915AD" w14:paraId="00B34340" w14:textId="77777777">
              <w:tc>
                <w:tcPr>
                  <w:tcW w:w="4375" w:type="dxa"/>
                  <w:tcBorders>
                    <w:top w:val="single" w:sz="4" w:space="0" w:color="auto"/>
                    <w:left w:val="single" w:sz="4" w:space="0" w:color="auto"/>
                    <w:bottom w:val="single" w:sz="4" w:space="0" w:color="auto"/>
                    <w:right w:val="single" w:sz="4" w:space="0" w:color="auto"/>
                  </w:tcBorders>
                  <w:hideMark/>
                </w:tcPr>
                <w:p w14:paraId="0C6C94C1" w14:textId="77777777" w:rsidR="009915AD" w:rsidRPr="009915AD" w:rsidRDefault="009915AD" w:rsidP="009915AD">
                  <w:pPr>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3C9379C5" w14:textId="77777777" w:rsidR="009915AD" w:rsidRPr="009915AD" w:rsidRDefault="009915AD" w:rsidP="009915AD">
                  <w:pPr>
                    <w:rPr>
                      <w:i/>
                    </w:rPr>
                  </w:pPr>
                  <w:r w:rsidRPr="009915AD">
                    <w:rPr>
                      <w:i/>
                      <w:lang w:val="vi-VN"/>
                    </w:rPr>
                    <w:t>System res</w:t>
                  </w:r>
                  <w:r w:rsidRPr="009915AD">
                    <w:rPr>
                      <w:i/>
                    </w:rPr>
                    <w:t>ponse</w:t>
                  </w:r>
                </w:p>
              </w:tc>
            </w:tr>
            <w:tr>
              <w:tc>
                <w:tcPr>
                  <w:tcW w:type="dxa" w:w="4282"/>
                </w:tcPr>
                <w:p>
                  <w:r>
                    <w:t>1. Customer navigates to 'My Vehicles' tab.</w:t>
                  </w:r>
                </w:p>
              </w:tc>
              <w:tc>
                <w:tcPr>
                  <w:tcW w:type="dxa" w:w="4283"/>
                </w:tcPr>
                <w:p>
                  <w:r>
                    <w:t>System displays list of registered vehicles.</w:t>
                  </w:r>
                </w:p>
              </w:tc>
            </w:tr>
            <w:tr>
              <w:tc>
                <w:tcPr>
                  <w:tcW w:type="dxa" w:w="4282"/>
                </w:tcPr>
                <w:p>
                  <w:r>
                    <w:t>2. Customer selects an existing vehicle and clicks 'Edit'.</w:t>
                  </w:r>
                </w:p>
              </w:tc>
              <w:tc>
                <w:tcPr>
                  <w:tcW w:type="dxa" w:w="4283"/>
                </w:tcPr>
                <w:p>
                  <w:r>
                    <w:t>System displays vehicle edit form.</w:t>
                  </w:r>
                </w:p>
              </w:tc>
            </w:tr>
            <w:tr>
              <w:tc>
                <w:tcPr>
                  <w:tcW w:type="dxa" w:w="4282"/>
                </w:tcPr>
                <w:p>
                  <w:r>
                    <w:t>3. Customer modifies Brand, Model, or Vehicle Class and clicks 'Save'.</w:t>
                  </w:r>
                </w:p>
              </w:tc>
              <w:tc>
                <w:tcPr>
                  <w:tcW w:type="dxa" w:w="4283"/>
                </w:tcPr>
                <w:p>
                  <w:r>
                    <w:t>System validates input, updates database, and refreshes list.</w:t>
                  </w:r>
                </w:p>
              </w:tc>
            </w:tr>
            <w:tr>
              <w:tc>
                <w:tcPr>
                  <w:tcW w:type="dxa" w:w="4282"/>
                </w:tcPr>
                <w:p>
                  <w:r>
                    <w:t>4. Customer selects a vehicle and clicks 'Delete' and confirms.</w:t>
                  </w:r>
                </w:p>
              </w:tc>
              <w:tc>
                <w:tcPr>
                  <w:tcW w:type="dxa" w:w="4283"/>
                </w:tcPr>
                <w:p>
                  <w:r>
                    <w:t>System verifies no active bookings exist, deletes vehicle, and updates list.</w:t>
                  </w:r>
                </w:p>
              </w:tc>
            </w:tr>
          </w:tbl>
          <w:p w14:paraId="493D0289" w14:textId="77777777" w:rsidR="00102C22" w:rsidRDefault="00000000">
            <w:pPr>
              <w:pStyle w:val="ListParagraph1"/>
              <w:spacing w:before="120" w:after="60"/>
            </w:pPr>
            <w:r>
              <w:rPr>
                <w:sz w:val="24"/>
              </w:rPr>
              <w:t>Customer</w:t>
            </w:r>
          </w:p>
          <w:p w14:paraId="44971BC2" w14:textId="77777777" w:rsidR="00102C22" w:rsidRDefault="00000000">
            <w:r/>
            <w:r>
              <w:rPr>
                <w:b/>
              </w:rPr>
              <w:t>Summary:</w:t>
              <w:br/>
            </w:r>
            <w:r>
              <w:t>Allows customers to view, edit vehicle details (Brand, Model, Class), or delete registered vehicles from their account.</w:t>
            </w:r>
          </w:p>
          <w:p w14:paraId="7410CC8C" w14:textId="77777777" w:rsidR="00102C22" w:rsidRDefault="00000000">
            <w:r/>
            <w:r>
              <w:rPr>
                <w:b/>
              </w:rPr>
              <w:t>Goal:</w:t>
              <w:br/>
            </w:r>
            <w:r>
              <w:t>Manage existing registered vehicles in the customer's profile.</w:t>
            </w:r>
          </w:p>
          <w:p w14:paraId="4384065A" w14:textId="77777777" w:rsidR="00102C22" w:rsidRDefault="00000000">
            <w:r/>
            <w:r>
              <w:rPr>
                <w:b/>
              </w:rPr>
              <w:t>Triggers:</w:t>
              <w:br/>
            </w:r>
            <w:r>
              <w:t>Customer wants to update or delete an existing vehicle.</w:t>
            </w:r>
          </w:p>
          <w:p w14:paraId="3AF48F53" w14:textId="77777777" w:rsidR="00102C22" w:rsidRDefault="00000000">
            <w:r/>
            <w:r>
              <w:rPr>
                <w:b/>
              </w:rPr>
              <w:t>Preconditions:</w:t>
              <w:br/>
            </w:r>
            <w:r>
              <w:t>Customer is logged in and has at least one registered vehicle.</w:t>
            </w:r>
          </w:p>
          <w:p w14:paraId="532B3AD1" w14:textId="77777777" w:rsidR="00102C22" w:rsidRDefault="00000000">
            <w:pPr>
              <w:pStyle w:val="ListParagraph1"/>
              <w:spacing w:before="120" w:after="60"/>
            </w:pPr>
            <w:proofErr w:type="gramStart"/>
            <w:r>
              <w:rPr>
                <w:sz w:val="24"/>
              </w:rPr>
              <w:t>Customer is</w:t>
            </w:r>
            <w:proofErr w:type="gramEnd"/>
            <w:r>
              <w:rPr>
                <w:sz w:val="24"/>
              </w:rPr>
              <w:t xml:space="preserve"> logged into their account.</w:t>
            </w:r>
          </w:p>
          <w:p w14:paraId="3C7C51B2" w14:textId="77777777" w:rsidR="00102C22" w:rsidRDefault="00000000">
            <w:r/>
            <w:r>
              <w:rPr>
                <w:b/>
              </w:rPr>
              <w:t>Post Conditions:</w:t>
              <w:br/>
            </w:r>
            <w:r>
              <w:t>Vehicle details are updated or vehicle is deleted from the database.</w:t>
            </w:r>
          </w:p>
          <w:p w14:paraId="0856F77A" w14:textId="77777777" w:rsidR="00102C22" w:rsidRDefault="00000000">
            <w:pPr>
              <w:pStyle w:val="ListParagraph1"/>
              <w:spacing w:before="120" w:after="60"/>
            </w:pPr>
            <w:r>
              <w:rPr>
                <w:sz w:val="24"/>
              </w:rPr>
              <w:t>Vehicle information is updated in the database.</w:t>
            </w:r>
          </w:p>
          <w:p w14:paraId="0B60C6AF" w14:textId="77777777" w:rsidR="00102C22" w:rsidRDefault="00000000">
            <w:r/>
            <w:r>
              <w:rPr>
                <w:b/>
              </w:rPr>
              <w:t>Main Success Scenario:</w:t>
              <w:br/>
            </w:r>
          </w:p>
          <w:p w14:paraId="1AB2E65E" w14:textId="77777777" w:rsidR="00102C22" w:rsidRDefault="00000000">
            <w:r>
              <w:t>1. Customer navigates to "My Vehicles" from the profile menu.</w:t>
            </w:r>
          </w:p>
          <w:p w14:paraId="5C3C5FDD" w14:textId="77777777" w:rsidR="00102C22" w:rsidRDefault="00000000">
            <w:r>
              <w:t>2. Customer selects "Add New Vehicle."</w:t>
            </w:r>
          </w:p>
          <w:p w14:paraId="13369893" w14:textId="77777777" w:rsidR="00102C22" w:rsidRDefault="00000000">
            <w:r>
              <w:t>3. Customer enters vehicle license plate number and vehicle description (optional).</w:t>
            </w:r>
          </w:p>
          <w:p w14:paraId="3087F979" w14:textId="77777777" w:rsidR="00102C22" w:rsidRDefault="00000000">
            <w:r>
              <w:t>4. System includes UC015 (Verify Vehicle OTP) to verify plate ownership via OTP.</w:t>
            </w:r>
          </w:p>
          <w:p w14:paraId="6B7A6807" w14:textId="77777777" w:rsidR="00102C22" w:rsidRDefault="00000000">
            <w:r>
              <w:t>5. Upon successful OTP verification, system saves the vehicle to customer profile.</w:t>
            </w:r>
          </w:p>
          <w:p w14:paraId="51F5C2E9" w14:textId="77777777" w:rsidR="00102C22" w:rsidRDefault="00000000">
            <w:r>
              <w:t>6. Customer can also select an existing vehicle and choose "Edit" or "Delete."</w:t>
            </w:r>
          </w:p>
          <w:p w14:paraId="5C4353E9" w14:textId="77777777" w:rsidR="00102C22" w:rsidRDefault="00000000">
            <w:r>
              <w:t>7. System updates the vehicle record and confirms the change.</w:t>
            </w:r>
          </w:p>
          <w:p w14:paraId="1DF707BC" w14:textId="77777777" w:rsidR="00102C22" w:rsidRDefault="00000000">
            <w:r/>
            <w:r>
              <w:rPr>
                <w:b/>
              </w:rPr>
              <w:t>Alternative Scenario:</w:t>
              <w:br/>
            </w:r>
            <w:r>
              <w:t>Delete Vehicle: 1. Customer clicks 'Delete' button. 2. System prompts for confirmation. 3. Customer confirms, and system deletes vehicle.</w:t>
            </w:r>
          </w:p>
          <w:p w14:paraId="28F074F7" w14:textId="77777777" w:rsidR="00102C22" w:rsidRDefault="00000000">
            <w:r>
              <w:t>Delete Vehicle: 1. Customer clicks 'Remove' button next to a vehicle. 2. System prompts for confirmation. 3. Customer confirms, and system deletes vehicle from database.</w:t>
            </w:r>
          </w:p>
          <w:p w14:paraId="2BC3EE04" w14:textId="77777777" w:rsidR="00102C22" w:rsidRDefault="00000000">
            <w:r/>
            <w:r>
              <w:rPr>
                <w:b/>
              </w:rPr>
              <w:t>Exceptions:</w:t>
              <w:br/>
            </w:r>
            <w:r>
              <w:t>1. Active Bookings: System blocks deletion of vehicle if it has pending bookings, prompting customer to cancel booking first.</w:t>
            </w:r>
          </w:p>
          <w:p w14:paraId="168ED178" w14:textId="77777777" w:rsidR="00102C22" w:rsidRDefault="00000000">
            <w:r>
              <w:t>1. Duplicate License Plate: System alerts that the license plate is already registered by another account.</w:t>
            </w:r>
          </w:p>
          <w:p w14:paraId="00069D0C" w14:textId="77777777" w:rsidR="00102C22" w:rsidRDefault="00000000">
            <w:r>
              <w:t xml:space="preserve">2. Active Bookings: System blocks deletion of vehicle if it has pending bookings, prompting </w:t>
            </w:r>
            <w:proofErr w:type="gramStart"/>
            <w:r>
              <w:t>customer</w:t>
            </w:r>
            <w:proofErr w:type="gramEnd"/>
            <w:r>
              <w:t xml:space="preserve"> to cancel </w:t>
            </w:r>
            <w:proofErr w:type="gramStart"/>
            <w:r>
              <w:t>booking</w:t>
            </w:r>
            <w:proofErr w:type="gramEnd"/>
            <w:r>
              <w:t xml:space="preserve"> first.</w:t>
            </w:r>
          </w:p>
          <w:p w14:paraId="18C38E88" w14:textId="77777777" w:rsidR="00102C22" w:rsidRDefault="00000000">
            <w:r/>
            <w:r>
              <w:rPr>
                <w:b/>
              </w:rPr>
              <w:t>Relationships:</w:t>
              <w:br/>
            </w:r>
            <w:r>
              <w:t>None</w:t>
            </w:r>
          </w:p>
          <w:p w14:paraId="213FC197" w14:textId="77777777" w:rsidR="00102C22" w:rsidRDefault="00000000">
            <w:r>
              <w:t>&lt;&lt;include&gt;&gt;: UC015 (Verify Vehicle OTP)</w:t>
            </w:r>
          </w:p>
          <w:p w14:paraId="25F2783F" w14:textId="77777777" w:rsidR="00102C22" w:rsidRDefault="00000000">
            <w:r/>
            <w:r>
              <w:rPr>
                <w:b/>
              </w:rPr>
              <w:t>Business Rules:</w:t>
              <w:br/>
            </w:r>
            <w:r>
              <w:t>A vehicle cannot be deleted if it has an active booking in the queue.</w:t>
            </w:r>
          </w:p>
          <w:p w14:paraId="61FBC79A" w14:textId="77777777" w:rsidR="00102C22" w:rsidRDefault="00000000">
            <w:pPr>
              <w:pStyle w:val="ListParagraph1"/>
              <w:spacing w:before="120" w:after="60"/>
            </w:pPr>
            <w:r>
              <w:rPr>
                <w:sz w:val="24"/>
              </w:rPr>
              <w:t>A customer can register a maximum of 5 vehicles.</w:t>
            </w:r>
          </w:p>
          <w:p w14:paraId="13253A10" w14:textId="77777777" w:rsidR="00102C22" w:rsidRDefault="00000000">
            <w:pPr>
              <w:pStyle w:val="ListParagraph1"/>
              <w:spacing w:before="120" w:after="60"/>
            </w:pPr>
            <w:r>
              <w:rPr>
                <w:sz w:val="24"/>
              </w:rPr>
              <w:t>License plate format must match standard national guidelines.</w:t>
            </w:r>
          </w:p>
        </w:tc>
      </w:tr>
    </w:tbl>
    <w:p w14:paraId="01DED726" w14:textId="77777777" w:rsidR="00E71E80" w:rsidRDefault="00E71E80" w:rsidP="00E71E80">
      <w:pPr>
        <w:pStyle w:val="Heading2"/>
        <w:rPr>
          <w:lang w:val="vi-VN"/>
        </w:rPr>
      </w:pPr>
      <w:r>
        <w:t>UC006 - Booking</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FAD106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5CF0745E" w14:textId="77777777" w:rsidR="00102C22" w:rsidRDefault="00000000">
            <w:pPr>
              <w:jc w:val="center"/>
            </w:pPr>
            <w:r>
              <w:rPr>
                <w:b/>
              </w:rPr>
              <w:t>USE CASE-003 SPECIFICATION</w:t>
            </w:r>
          </w:p>
        </w:tc>
      </w:tr>
      <w:tr w:rsidR="009915AD" w:rsidRPr="009915AD" w14:paraId="2DF0FD0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D5ABFCA"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UC006</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C2837C8" w14:textId="77777777" w:rsidR="00102C22" w:rsidRDefault="00000000">
            <w:r>
              <w:t>1.0</w:t>
            </w:r>
          </w:p>
        </w:tc>
      </w:tr>
      <w:tr w:rsidR="009915AD" w:rsidRPr="009915AD" w14:paraId="495E818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126C0E5"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Booking</w:t>
            </w:r>
          </w:p>
        </w:tc>
      </w:tr>
      <w:tr w:rsidR="009915AD" w:rsidRPr="009915AD" w14:paraId="60136E7A"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99BDC87"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7B6801A1" w14:textId="77777777" w:rsidR="00102C22" w:rsidRDefault="00000000">
            <w:r>
              <w:t>AutoWash Development Team</w:t>
            </w:r>
          </w:p>
        </w:tc>
      </w:tr>
      <w:tr w:rsidR="009915AD" w:rsidRPr="009915AD" w14:paraId="15EF1FB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4823B39"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38205EE5"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98CE5C4"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11A12912"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99"/>
              <w:gridCol w:w="4266"/>
            </w:tblGrid>
            <w:tr w:rsidR="009915AD" w:rsidRPr="009915AD" w14:paraId="17B9EA94" w14:textId="77777777">
              <w:tc>
                <w:tcPr>
                  <w:tcW w:w="4375" w:type="dxa"/>
                  <w:tcBorders>
                    <w:top w:val="single" w:sz="4" w:space="0" w:color="auto"/>
                    <w:left w:val="single" w:sz="4" w:space="0" w:color="auto"/>
                    <w:bottom w:val="single" w:sz="4" w:space="0" w:color="auto"/>
                    <w:right w:val="single" w:sz="4" w:space="0" w:color="auto"/>
                  </w:tcBorders>
                  <w:hideMark/>
                </w:tcPr>
                <w:p w14:paraId="6EB14CBC"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22D9C727"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99"/>
                </w:tcPr>
                <w:p>
                  <w:r>
                    <w:t>1. Customer clicks 'Book a Wash' button.</w:t>
                  </w:r>
                </w:p>
              </w:tc>
              <w:tc>
                <w:tcPr>
                  <w:tcW w:type="dxa" w:w="4266"/>
                </w:tcPr>
                <w:p>
                  <w:r>
                    <w:t>System displays booking form.</w:t>
                  </w:r>
                </w:p>
              </w:tc>
            </w:tr>
            <w:tr>
              <w:tc>
                <w:tcPr>
                  <w:tcW w:type="dxa" w:w="4299"/>
                </w:tcPr>
                <w:p>
                  <w:r>
                    <w:t>2. Customer selects a registered vehicle, wash package, and add-ons.</w:t>
                  </w:r>
                </w:p>
              </w:tc>
              <w:tc>
                <w:tcPr>
                  <w:tcW w:type="dxa" w:w="4266"/>
                </w:tcPr>
                <w:p>
                  <w:r>
                    <w:t>System shows booking calendar based on customer's tier booking window.</w:t>
                  </w:r>
                </w:p>
              </w:tc>
            </w:tr>
            <w:tr>
              <w:tc>
                <w:tcPr>
                  <w:tcW w:type="dxa" w:w="4299"/>
                </w:tcPr>
                <w:p>
                  <w:r>
                    <w:t>3. Customer selects an open time slot and confirms.</w:t>
                  </w:r>
                </w:p>
              </w:tc>
              <w:tc>
                <w:tcPr>
                  <w:tcW w:type="dxa" w:w="4266"/>
                </w:tcPr>
                <w:p>
                  <w:r>
                    <w:t>System includes UC021 (Check Slot Availability), creates booking record, and shows booking details. If customer has tier discounts, extends via UC024 (Apply Tier Discount) to apply.</w:t>
                  </w:r>
                </w:p>
              </w:tc>
            </w:tr>
          </w:tbl>
          <w:p w14:paraId="01A86687" w14:textId="77777777" w:rsidR="00102C22" w:rsidRDefault="00000000">
            <w:pPr>
              <w:pStyle w:val="ListParagraph1"/>
              <w:spacing w:before="120" w:after="60"/>
            </w:pPr>
            <w:r>
              <w:rPr>
                <w:sz w:val="24"/>
              </w:rPr>
              <w:t>Customer</w:t>
            </w:r>
          </w:p>
          <w:p w14:paraId="3471EBBC" w14:textId="77777777" w:rsidR="00102C22" w:rsidRDefault="00000000">
            <w:r/>
            <w:r>
              <w:rPr>
                <w:b/>
              </w:rPr>
              <w:t>Summary:</w:t>
              <w:br/>
            </w:r>
            <w:r>
              <w:t>Allows a customer to schedule a washing service slot online for a registered vehicle and choose a service package.</w:t>
            </w:r>
          </w:p>
          <w:p w14:paraId="116D68F6" w14:textId="77777777" w:rsidR="00102C22" w:rsidRDefault="00000000">
            <w:r/>
            <w:r>
              <w:rPr>
                <w:b/>
              </w:rPr>
              <w:t>Goal:</w:t>
              <w:br/>
            </w:r>
            <w:r>
              <w:t>Book a wash slot in advance to avoid waiting.</w:t>
            </w:r>
          </w:p>
          <w:p w14:paraId="2D60664B" w14:textId="77777777" w:rsidR="00102C22" w:rsidRDefault="00000000">
            <w:r/>
            <w:r>
              <w:rPr>
                <w:b/>
              </w:rPr>
              <w:t>Triggers:</w:t>
              <w:br/>
            </w:r>
            <w:r>
              <w:t>Customer wants to secure a wash appointment.</w:t>
            </w:r>
          </w:p>
          <w:p w14:paraId="664120ED" w14:textId="77777777" w:rsidR="00102C22" w:rsidRDefault="00000000">
            <w:r/>
            <w:r>
              <w:rPr>
                <w:b/>
              </w:rPr>
              <w:t>Preconditions:</w:t>
              <w:br/>
            </w:r>
            <w:r>
              <w:t>Customer is logged in and has at least one registered vehicle.</w:t>
            </w:r>
          </w:p>
          <w:p w14:paraId="6B9905D7" w14:textId="77777777" w:rsidR="00102C22" w:rsidRDefault="00000000">
            <w:pPr>
              <w:pStyle w:val="ListParagraph1"/>
              <w:spacing w:before="120" w:after="60"/>
            </w:pPr>
            <w:r>
              <w:rPr>
                <w:sz w:val="24"/>
              </w:rPr>
              <w:t>Customer is logged in and has at least one registered vehicle.</w:t>
            </w:r>
          </w:p>
          <w:p w14:paraId="6881F440" w14:textId="77777777" w:rsidR="00102C22" w:rsidRDefault="00000000">
            <w:r/>
            <w:r>
              <w:rPr>
                <w:b/>
              </w:rPr>
              <w:t>Post Conditions:</w:t>
              <w:br/>
            </w:r>
            <w:r>
              <w:t>A booking is created with status 'Pending' and the time slot is reserved.</w:t>
            </w:r>
          </w:p>
          <w:p w14:paraId="5C8431DC" w14:textId="77777777" w:rsidR="00102C22" w:rsidRDefault="00000000">
            <w:pPr>
              <w:pStyle w:val="ListParagraph1"/>
              <w:spacing w:before="120" w:after="60"/>
            </w:pPr>
            <w:r>
              <w:rPr>
                <w:sz w:val="24"/>
              </w:rPr>
              <w:lastRenderedPageBreak/>
              <w:t>A booking is created with status 'Pending' and the time slot is reserved.</w:t>
            </w:r>
          </w:p>
          <w:p w14:paraId="5679B35D" w14:textId="77777777" w:rsidR="00102C22" w:rsidRDefault="00000000">
            <w:r/>
            <w:r>
              <w:rPr>
                <w:b/>
              </w:rPr>
              <w:t>Main Success Scenario:</w:t>
              <w:br/>
            </w:r>
          </w:p>
          <w:p w14:paraId="15E2ECF3" w14:textId="77777777" w:rsidR="00102C22" w:rsidRDefault="00000000">
            <w:r>
              <w:t>1. Customer navigates to the "Book a Wash" screen.</w:t>
            </w:r>
          </w:p>
          <w:p w14:paraId="3DA8EAEA" w14:textId="77777777" w:rsidR="00102C22" w:rsidRDefault="00000000">
            <w:r>
              <w:t>2. Customer selects a registered vehicle from their vehicle list.</w:t>
            </w:r>
          </w:p>
          <w:p w14:paraId="1448D52C" w14:textId="77777777" w:rsidR="00102C22" w:rsidRDefault="00000000">
            <w:r>
              <w:t xml:space="preserve">3. Customer selects </w:t>
            </w:r>
            <w:proofErr w:type="gramStart"/>
            <w:r>
              <w:t>a preferred</w:t>
            </w:r>
            <w:proofErr w:type="gramEnd"/>
            <w:r>
              <w:t xml:space="preserve"> date and time slot.</w:t>
            </w:r>
          </w:p>
          <w:p w14:paraId="4926BB5F" w14:textId="77777777" w:rsidR="00102C22" w:rsidRDefault="00000000">
            <w:r>
              <w:t>4. System includes UC016 (Check Slot Availability) to verify the selected slot is open.</w:t>
            </w:r>
          </w:p>
          <w:p w14:paraId="6DEF02CD" w14:textId="77777777" w:rsidR="00102C22" w:rsidRDefault="00000000">
            <w:r>
              <w:t>5. Customer selects a service package (Basic, Standard, Premium).</w:t>
            </w:r>
          </w:p>
          <w:p w14:paraId="054B63C5" w14:textId="77777777" w:rsidR="00102C22" w:rsidRDefault="00000000">
            <w:r>
              <w:t>6. If customer has Silver/Gold/Platinum tier, system extends via UC018 (Apply Voucher) to apply applicable discount.</w:t>
            </w:r>
          </w:p>
          <w:p w14:paraId="383F2242" w14:textId="77777777" w:rsidR="00102C22" w:rsidRDefault="00000000">
            <w:r>
              <w:t>7. System displays booking summary including total cost and loyalty points to be earned.</w:t>
            </w:r>
          </w:p>
          <w:p w14:paraId="6911FF76" w14:textId="77777777" w:rsidR="00102C22" w:rsidRDefault="00000000">
            <w:r>
              <w:t>8. Customer confirms the booking.</w:t>
            </w:r>
          </w:p>
          <w:p w14:paraId="728248A0" w14:textId="77777777" w:rsidR="00102C22" w:rsidRDefault="00000000">
            <w:r>
              <w:t>9. System creates booking record with status "Confirmed" and reserves the time slot.</w:t>
            </w:r>
          </w:p>
          <w:p w14:paraId="0B291E82" w14:textId="77777777" w:rsidR="00102C22" w:rsidRDefault="00000000">
            <w:r>
              <w:t>10. System sends booking confirmation notification to customer's registered email.</w:t>
            </w:r>
          </w:p>
          <w:p w14:paraId="438428C8" w14:textId="77777777" w:rsidR="00102C22" w:rsidRDefault="00000000">
            <w:r/>
            <w:r>
              <w:rPr>
                <w:b/>
              </w:rPr>
              <w:t>Alternative Scenario:</w:t>
              <w:br/>
            </w:r>
            <w:r>
              <w:t>No registered vehicle: 1. System redirects customer to UC004 to register a vehicle first.</w:t>
            </w:r>
          </w:p>
          <w:p w14:paraId="401D6C67" w14:textId="77777777" w:rsidR="00102C22" w:rsidRDefault="00000000">
            <w:r>
              <w:t>No registered vehicle: 1. System redirects customer to UC002 to register a vehicle first.</w:t>
            </w:r>
          </w:p>
          <w:p w14:paraId="43D48CE6" w14:textId="77777777" w:rsidR="00102C22" w:rsidRDefault="00000000">
            <w:r/>
            <w:r>
              <w:rPr>
                <w:b/>
              </w:rPr>
              <w:t>Exceptions:</w:t>
              <w:br/>
            </w:r>
            <w:r>
              <w:t>1. Slot collision: If another customer confirms booking for the same slot first, system alerts customer and requests slot re-selection.</w:t>
              <w:br/>
              <w:t>2. Account suspended: System blocks booking and displays reason.</w:t>
            </w:r>
          </w:p>
          <w:p w14:paraId="4C2E3975" w14:textId="77777777" w:rsidR="00102C22" w:rsidRDefault="00000000">
            <w:r>
              <w:t>1. Slot collision: If another customer confirms booking for the same slot first, system alerts customer and requests slot re-selection.</w:t>
            </w:r>
          </w:p>
          <w:p w14:paraId="245F188B" w14:textId="77777777" w:rsidR="00102C22" w:rsidRDefault="00000000">
            <w:r>
              <w:t>2. Account suspended: System blocks booking and displays reason.</w:t>
            </w:r>
          </w:p>
          <w:p w14:paraId="6F3D5A92" w14:textId="77777777" w:rsidR="00102C22" w:rsidRDefault="00000000">
            <w:r>
              <w:t>Relationships:</w:t>
              <w:br/>
              <w:t>&lt;&lt;include&gt;&gt;: UC021 (Check Slot Availability)</w:t>
              <w:br/>
              <w:t>&lt;&lt;extend&gt;&gt;: Apply Voucher</w:t>
            </w:r>
          </w:p>
          <w:p w14:paraId="1FC87738" w14:textId="77777777" w:rsidR="00102C22" w:rsidRDefault="00000000">
            <w:r>
              <w:t>&lt;&lt;include&gt;&gt;: UC016 (Check Slot Availability)</w:t>
            </w:r>
          </w:p>
          <w:p w14:paraId="689273A3" w14:textId="77777777" w:rsidR="00102C22" w:rsidRDefault="00000000">
            <w:r>
              <w:t>&lt;&lt;extend&gt;&gt;: UC018 (Apply Voucher)</w:t>
            </w:r>
          </w:p>
          <w:p w14:paraId="556B1B51" w14:textId="77777777" w:rsidR="00102C22" w:rsidRDefault="00000000">
            <w:r/>
            <w:r>
              <w:rPr>
                <w:b/>
              </w:rPr>
              <w:t>Business Rules:</w:t>
              <w:br/>
            </w:r>
            <w:r>
              <w:t>Bookings must be placed at least 30 minutes in advance.</w:t>
              <w:br/>
              <w:t>Booking windows: Member: 7 days, Silver: 10 days, Gold: 12 days, Platinum: 14 days in advance.</w:t>
            </w:r>
          </w:p>
          <w:p w14:paraId="0903C9DF" w14:textId="77777777" w:rsidR="00102C22" w:rsidRDefault="00000000">
            <w:pPr>
              <w:pStyle w:val="ListParagraph1"/>
              <w:spacing w:before="120" w:after="60"/>
            </w:pPr>
            <w:r>
              <w:rPr>
                <w:sz w:val="24"/>
              </w:rPr>
              <w:t>Bookings must be placed at least 30 minutes in advance.</w:t>
            </w:r>
          </w:p>
          <w:p w14:paraId="71642283" w14:textId="77777777" w:rsidR="00102C22" w:rsidRDefault="00000000">
            <w:pPr>
              <w:pStyle w:val="ListParagraph1"/>
              <w:spacing w:before="120" w:after="60"/>
            </w:pPr>
            <w:r>
              <w:rPr>
                <w:sz w:val="24"/>
              </w:rPr>
              <w:t>Booking windows: Member: 7 days, Silver: 10 days, Gold: 12 days, Platinum: 14 days in advance.</w:t>
            </w:r>
          </w:p>
        </w:tc>
      </w:tr>
    </w:tbl>
    <w:p w14:paraId="25518E50" w14:textId="77777777" w:rsidR="009915AD" w:rsidRDefault="009915AD" w:rsidP="009915AD">
      <w:pPr>
        <w:pStyle w:val="Heading2"/>
        <w:rPr>
          <w:lang w:val="vi-VN"/>
        </w:rPr>
      </w:pPr>
      <w:r>
        <w:t>UC007 - Cancel Booking</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76D506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44CD6A21" w14:textId="77777777" w:rsidR="00102C22" w:rsidRDefault="00000000">
            <w:pPr>
              <w:jc w:val="center"/>
            </w:pPr>
            <w:r>
              <w:t>USE CASE-017 SPECIFICATION</w:t>
            </w:r>
          </w:p>
        </w:tc>
      </w:tr>
      <w:tr w:rsidR="009915AD" w:rsidRPr="009915AD" w14:paraId="2A61951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7B14B4A"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UC007</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0BDBF53" w14:textId="77777777" w:rsidR="00102C22" w:rsidRDefault="00000000">
            <w:r>
              <w:t>1.0</w:t>
            </w:r>
          </w:p>
        </w:tc>
      </w:tr>
      <w:tr w:rsidR="009915AD" w:rsidRPr="009915AD" w14:paraId="5A7E1C0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CA16732" w14:textId="77777777" w:rsidR="009915AD" w:rsidRPr="009915AD" w:rsidRDefault="009915AD" w:rsidP="00364E56">
            <w:pPr>
              <w:pStyle w:val="Caption"/>
              <w:jc w:val="left"/>
              <w:rPr>
                <w:b/>
                <w:lang w:val="en-US"/>
              </w:rPr>
            </w:pPr>
            <w: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Cancel Booking</w:t>
            </w:r>
          </w:p>
        </w:tc>
      </w:tr>
      <w:tr w:rsidR="009915AD" w:rsidRPr="009915AD" w14:paraId="1B9E7C3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3061D19" w14:textId="77777777" w:rsidR="009915AD" w:rsidRPr="009915AD" w:rsidRDefault="009915AD" w:rsidP="00364E56">
            <w:pPr>
              <w:pStyle w:val="Caption"/>
              <w:jc w:val="left"/>
              <w:rPr>
                <w:b/>
                <w:lang w:val="en-US"/>
              </w:rPr>
            </w:pPr>
            <w:r>
              <w:t>Author</w:t>
            </w:r>
          </w:p>
        </w:tc>
        <w:tc>
          <w:tcPr>
            <w:tcW w:w="3610" w:type="pct"/>
            <w:gridSpan w:val="4"/>
            <w:tcBorders>
              <w:top w:val="single" w:sz="4" w:space="0" w:color="auto"/>
              <w:left w:val="single" w:sz="4" w:space="0" w:color="auto"/>
              <w:bottom w:val="single" w:sz="4" w:space="0" w:color="auto"/>
              <w:right w:val="single" w:sz="4" w:space="0" w:color="auto"/>
            </w:tcBorders>
            <w:hideMark/>
          </w:tcPr>
          <w:p w14:paraId="0C9718C9" w14:textId="77777777" w:rsidR="00102C22" w:rsidRDefault="00000000">
            <w:r>
              <w:t>AutoWash Development Team</w:t>
            </w:r>
          </w:p>
        </w:tc>
      </w:tr>
      <w:tr w:rsidR="009915AD" w:rsidRPr="009915AD" w14:paraId="39DD8573"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A0EF483" w14:textId="77777777" w:rsidR="009915AD" w:rsidRPr="009915AD" w:rsidRDefault="009915AD" w:rsidP="00364E56">
            <w:pPr>
              <w:pStyle w:val="Caption"/>
              <w:jc w:val="left"/>
              <w:rPr>
                <w:b/>
                <w:lang w:val="en-US"/>
              </w:rPr>
            </w:pPr>
            <w: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6136515A"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5ACB8927"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0255613A" w14:textId="77777777" w:rsidR="00102C22" w:rsidRDefault="00000000">
            <w:r/>
            <w:r>
              <w:rPr>
                <w:b/>
              </w:rPr>
              <w:t>Actor:</w:t>
              <w:br/>
            </w:r>
            <w:r>
              <w:t>Customer</w:t>
            </w:r>
          </w:p>
          <w:p>
            <w:r>
              <w:rPr>
                <w:b/>
              </w:rPr>
              <w:t>Summary:</w:t>
              <w:br/>
            </w:r>
            <w:r>
              <w:t>This use case describes how a customer cancels a previously confirmed car wash booking before the scheduled time.</w:t>
            </w:r>
          </w:p>
          <w:p>
            <w:r>
              <w:rPr>
                <w:b/>
              </w:rPr>
              <w:t>Goal:</w:t>
              <w:br/>
            </w:r>
            <w:r>
              <w:t>Allow customers to cancel a booking and release the reserved slot.</w:t>
            </w:r>
          </w:p>
          <w:p>
            <w:r>
              <w:rPr>
                <w:b/>
              </w:rPr>
              <w:t>Triggers:</w:t>
              <w:br/>
            </w:r>
            <w:r>
              <w:t>Customer selects an active booking to cancel.</w:t>
            </w:r>
          </w:p>
          <w:p>
            <w:r>
              <w:rPr>
                <w:b/>
              </w:rPr>
              <w:t>Preconditions:</w:t>
              <w:br/>
            </w:r>
            <w:r>
              <w:t>Customer is authenticated and the booking is in 'Confirmed' or 'Pending' status.</w:t>
            </w:r>
          </w:p>
          <w:p>
            <w:r>
              <w:rPr>
                <w:b/>
              </w:rPr>
              <w:t>Post Conditions:</w:t>
              <w:br/>
            </w:r>
            <w:r>
              <w:t>The booking status is updated to 'Cancelled' and slot is released.</w:t>
            </w:r>
          </w:p>
          <w:p>
            <w:r>
              <w:rPr>
                <w:b/>
              </w:rPr>
              <w:t>Main Success Scenario:</w:t>
              <w:br/>
            </w:r>
            <w:r/>
          </w:p>
          <w:p>
            <w:r>
              <w:rPr>
                <w:b/>
              </w:rPr>
              <w:t>1. Customer navigates to 'My Bookings' and selects the 'Active' tab.</w:t>
              <w:br/>
            </w:r>
            <w:r>
              <w:t>2. System displays a list of upcoming bookings.</w:t>
              <w:br/>
              <w:t>3. Customer selects a booking and clicks 'Cancel Booking'.</w:t>
              <w:br/>
              <w:t>4. System checks current time against the scheduled booking time.</w:t>
              <w:br/>
              <w:t>5. If cancellation is more than 1 hour before scheduled time: system proceeds.</w:t>
              <w:br/>
              <w:t>6. Customer enters cancellation reason and confirms.</w:t>
              <w:br/>
              <w:t>7. System updates booking status to 'Cancelled' and releases the reserved slot.</w:t>
              <w:br/>
              <w:t>8. System sends a cancellation confirmation email to the customer.</w:t>
            </w:r>
          </w:p>
          <w:p>
            <w:r>
              <w:rPr>
                <w:b/>
              </w:rPr>
              <w:t>Alternative Scenario:</w:t>
              <w:br/>
            </w:r>
            <w:r>
              <w:t>Late Cancellation: 1. Customer cancels within 1 hour of scheduled time. 2. System applies late cancellation rules (no points/fee).</w:t>
            </w:r>
          </w:p>
          <w:p>
            <w:r>
              <w:rPr>
                <w:b/>
              </w:rPr>
              <w:t>Exceptions:</w:t>
              <w:br/>
            </w:r>
            <w:r>
              <w:t>1. Booking Already Started: System displays an error that booking cannot be cancelled once checked in.</w:t>
            </w:r>
          </w:p>
          <w:p>
            <w:r>
              <w:rPr>
                <w:b/>
              </w:rPr>
              <w:t>Relationships:</w:t>
              <w:br/>
            </w:r>
            <w:r>
              <w:t>None</w:t>
            </w:r>
          </w:p>
          <w:p>
            <w:r>
              <w:rPr>
                <w:b/>
              </w:rPr>
              <w:t>Business Rules:</w:t>
              <w:br/>
            </w:r>
            <w:r>
              <w:t>Cancellations made more than 1 hour before scheduled time are free of charge.</w:t>
            </w:r>
          </w:p>
        </w:tc>
      </w:tr>
    </w:tbl>
    <w:p w14:paraId="3A056247" w14:textId="77777777" w:rsidR="009915AD" w:rsidRDefault="009915AD" w:rsidP="009915AD">
      <w:pPr>
        <w:pStyle w:val="Heading2"/>
        <w:rPr>
          <w:lang w:val="vi-VN"/>
        </w:rPr>
      </w:pPr>
      <w:r>
        <w:t>UC008 - View Booking</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331862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B980CD7" w14:textId="77777777" w:rsidR="00102C22" w:rsidRDefault="00000000">
            <w:pPr>
              <w:jc w:val="center"/>
            </w:pPr>
            <w:r>
              <w:rPr>
                <w:b/>
              </w:rPr>
              <w:t>USE CASE-004 SPECIFICATION</w:t>
            </w:r>
          </w:p>
        </w:tc>
      </w:tr>
      <w:tr w:rsidR="009915AD" w:rsidRPr="009915AD" w14:paraId="5E2D6358"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DF424F6"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UC008</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9B98B99" w14:textId="77777777" w:rsidR="00102C22" w:rsidRDefault="00000000">
            <w:r>
              <w:t>1.0</w:t>
            </w:r>
          </w:p>
        </w:tc>
      </w:tr>
      <w:tr w:rsidR="009915AD" w:rsidRPr="009915AD" w14:paraId="0E6F53D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E48FD11" w14:textId="77777777" w:rsidR="009915AD" w:rsidRPr="009915AD" w:rsidRDefault="009915AD" w:rsidP="009915AD">
            <w:pPr>
              <w:pStyle w:val="Caption"/>
              <w:rPr>
                <w:b/>
                <w:lang w:val="en-US"/>
              </w:rPr>
            </w:pPr>
            <w:r w:rsidRPr="009915AD">
              <w:rPr>
                <w:b/>
                <w:lang w:val="en-US"/>
              </w:rPr>
              <w:lastRenderedPageBreak/>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View Booking</w:t>
            </w:r>
          </w:p>
        </w:tc>
      </w:tr>
      <w:tr w:rsidR="009915AD" w:rsidRPr="009915AD" w14:paraId="2B42A75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FF14D81"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4737303E" w14:textId="77777777" w:rsidR="00102C22" w:rsidRDefault="00000000">
            <w:r>
              <w:t>AutoWash Development Team</w:t>
            </w:r>
          </w:p>
        </w:tc>
      </w:tr>
      <w:tr w:rsidR="009915AD" w:rsidRPr="009915AD" w14:paraId="503C9A4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719C4BD"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19750CB8"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FADB16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FF8664C"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5"/>
              <w:gridCol w:w="4280"/>
            </w:tblGrid>
            <w:tr w:rsidR="009915AD" w:rsidRPr="009915AD" w14:paraId="69165545" w14:textId="77777777">
              <w:tc>
                <w:tcPr>
                  <w:tcW w:w="4375" w:type="dxa"/>
                  <w:tcBorders>
                    <w:top w:val="single" w:sz="4" w:space="0" w:color="auto"/>
                    <w:left w:val="single" w:sz="4" w:space="0" w:color="auto"/>
                    <w:bottom w:val="single" w:sz="4" w:space="0" w:color="auto"/>
                    <w:right w:val="single" w:sz="4" w:space="0" w:color="auto"/>
                  </w:tcBorders>
                  <w:hideMark/>
                </w:tcPr>
                <w:p w14:paraId="377941C9"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41DD7D22"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5"/>
                </w:tcPr>
                <w:p>
                  <w:r>
                    <w:t>1. Customer clicks 'Loyalty Dashboard'.</w:t>
                  </w:r>
                </w:p>
              </w:tc>
              <w:tc>
                <w:tcPr>
                  <w:tcW w:type="dxa" w:w="4280"/>
                </w:tcPr>
                <w:p>
                  <w:r>
                    <w:t>System queries database for customer's points, lifetime spend, visits, and current tier.</w:t>
                  </w:r>
                </w:p>
              </w:tc>
            </w:tr>
            <w:tr>
              <w:tc>
                <w:tcPr>
                  <w:tcW w:type="dxa" w:w="4285"/>
                </w:tcPr>
                <w:p>
                  <w:r>
                    <w:t>2. Customer views current status.</w:t>
                  </w:r>
                </w:p>
              </w:tc>
              <w:tc>
                <w:tcPr>
                  <w:tcW w:type="dxa" w:w="4280"/>
                </w:tcPr>
                <w:p>
                  <w:r>
                    <w:t>System displays active points, tier progress bar, active vouchers, and history of completed washes with earned points.</w:t>
                  </w:r>
                </w:p>
              </w:tc>
            </w:tr>
          </w:tbl>
          <w:p w14:paraId="2A1D8B06" w14:textId="77777777" w:rsidR="00102C22" w:rsidRDefault="00000000">
            <w:pPr>
              <w:pStyle w:val="ListParagraph1"/>
              <w:spacing w:before="120" w:after="60"/>
            </w:pPr>
            <w:r>
              <w:rPr>
                <w:sz w:val="24"/>
              </w:rPr>
              <w:t>Customer</w:t>
            </w:r>
          </w:p>
          <w:p w14:paraId="4A6B401B" w14:textId="77777777" w:rsidR="00102C22" w:rsidRDefault="00000000">
            <w:r/>
            <w:r>
              <w:rPr>
                <w:b/>
              </w:rPr>
              <w:t>Summary:</w:t>
              <w:br/>
            </w:r>
            <w:r>
              <w:t>Allows customers to view their transaction history, accumulated loyalty points, vouchers, and membership tier progression.</w:t>
            </w:r>
          </w:p>
          <w:p w14:paraId="0F87229E" w14:textId="77777777" w:rsidR="00102C22" w:rsidRDefault="00000000">
            <w:r/>
            <w:r>
              <w:rPr>
                <w:b/>
              </w:rPr>
              <w:t>Goal:</w:t>
              <w:br/>
            </w:r>
            <w:r>
              <w:t>Provide loyalty point status and wash history information to customer.</w:t>
            </w:r>
          </w:p>
          <w:p w14:paraId="4E47B840" w14:textId="77777777" w:rsidR="00102C22" w:rsidRDefault="00000000">
            <w:r/>
            <w:r>
              <w:rPr>
                <w:b/>
              </w:rPr>
              <w:t>Triggers:</w:t>
              <w:br/>
            </w:r>
            <w:r>
              <w:t>Customer selects 'Loyalty Dashboard'.</w:t>
            </w:r>
          </w:p>
          <w:p w14:paraId="30745993" w14:textId="77777777" w:rsidR="00102C22" w:rsidRDefault="00000000">
            <w:r/>
            <w:r>
              <w:rPr>
                <w:b/>
              </w:rPr>
              <w:t>Preconditions:</w:t>
              <w:br/>
            </w:r>
            <w:r>
              <w:t>Customer is logged in.</w:t>
            </w:r>
          </w:p>
          <w:p w14:paraId="7A9D2C93" w14:textId="77777777" w:rsidR="00102C22" w:rsidRDefault="00000000">
            <w:pPr>
              <w:pStyle w:val="ListParagraph1"/>
              <w:spacing w:before="120" w:after="60"/>
            </w:pPr>
            <w:proofErr w:type="gramStart"/>
            <w:r>
              <w:rPr>
                <w:sz w:val="24"/>
              </w:rPr>
              <w:t>Customer is</w:t>
            </w:r>
            <w:proofErr w:type="gramEnd"/>
            <w:r>
              <w:rPr>
                <w:sz w:val="24"/>
              </w:rPr>
              <w:t xml:space="preserve"> logged in.</w:t>
            </w:r>
          </w:p>
          <w:p w14:paraId="7AC3EAE0" w14:textId="77777777" w:rsidR="00102C22" w:rsidRDefault="00000000">
            <w:r/>
            <w:r>
              <w:rPr>
                <w:b/>
              </w:rPr>
              <w:t>Post Conditions:</w:t>
              <w:br/>
            </w:r>
            <w:r>
              <w:t>Loyalty status is retrieved and displayed.</w:t>
            </w:r>
          </w:p>
          <w:p w14:paraId="49168DBC" w14:textId="77777777" w:rsidR="00102C22" w:rsidRDefault="00000000">
            <w:pPr>
              <w:pStyle w:val="ListParagraph1"/>
              <w:spacing w:before="120" w:after="60"/>
            </w:pPr>
            <w:r>
              <w:rPr>
                <w:sz w:val="24"/>
              </w:rPr>
              <w:t>Loyalty status is retrieved and displayed.</w:t>
            </w:r>
          </w:p>
          <w:p w14:paraId="0148309B" w14:textId="77777777" w:rsidR="00102C22" w:rsidRDefault="00000000">
            <w:r/>
            <w:r>
              <w:rPr>
                <w:b/>
              </w:rPr>
              <w:t>Main Success Scenario:</w:t>
              <w:br/>
            </w:r>
          </w:p>
          <w:p w14:paraId="497D4C7A" w14:textId="77777777" w:rsidR="00102C22" w:rsidRDefault="00000000">
            <w:r>
              <w:t>1. Customer navigates to "Loyalty Dashboard" from the main menu.</w:t>
            </w:r>
          </w:p>
          <w:p w14:paraId="66EBB791" w14:textId="77777777" w:rsidR="00102C22" w:rsidRDefault="00000000">
            <w:r>
              <w:t xml:space="preserve">2. System retrieves and displays </w:t>
            </w:r>
            <w:proofErr w:type="gramStart"/>
            <w:r>
              <w:t>customer's</w:t>
            </w:r>
            <w:proofErr w:type="gramEnd"/>
            <w:r>
              <w:t xml:space="preserve"> current loyalty points balance.</w:t>
            </w:r>
          </w:p>
          <w:p w14:paraId="7BEE1368" w14:textId="77777777" w:rsidR="00102C22" w:rsidRDefault="00000000">
            <w:r>
              <w:t>3. System displays current membership tier and progress to next tier.</w:t>
            </w:r>
          </w:p>
          <w:p w14:paraId="776B85E6" w14:textId="77777777" w:rsidR="00102C22" w:rsidRDefault="00000000">
            <w:r>
              <w:t>4. Customer selects "Wash History" tab to view past bookings.</w:t>
            </w:r>
          </w:p>
          <w:p w14:paraId="72FCB1FA" w14:textId="77777777" w:rsidR="00102C22" w:rsidRDefault="00000000">
            <w:r>
              <w:t>5. System loads and displays a chronological list of completed washes with dates, services, and points earned.</w:t>
            </w:r>
          </w:p>
          <w:p w14:paraId="6344B389" w14:textId="77777777" w:rsidR="00102C22" w:rsidRDefault="00000000">
            <w:r>
              <w:lastRenderedPageBreak/>
              <w:t>6. Customer selects "Vouchers" tab to view available vouchers in their wallet.</w:t>
            </w:r>
          </w:p>
          <w:p w14:paraId="5DA88860" w14:textId="77777777" w:rsidR="00102C22" w:rsidRDefault="00000000">
            <w:r>
              <w:t>7. System displays active vouchers with expiration dates.</w:t>
            </w:r>
          </w:p>
          <w:p w14:paraId="2584C383" w14:textId="77777777" w:rsidR="00102C22" w:rsidRDefault="00000000">
            <w:r/>
            <w:r>
              <w:rPr>
                <w:b/>
              </w:rPr>
              <w:t>Alternative Scenario:</w:t>
              <w:br/>
            </w:r>
            <w:r>
              <w:t>None</w:t>
            </w:r>
          </w:p>
          <w:p w14:paraId="714D3CFF" w14:textId="77777777" w:rsidR="00102C22" w:rsidRDefault="00000000">
            <w:r>
              <w:t>None</w:t>
            </w:r>
          </w:p>
          <w:p w14:paraId="3B29FC9F" w14:textId="77777777" w:rsidR="00102C22" w:rsidRDefault="00000000">
            <w:r/>
            <w:r>
              <w:rPr>
                <w:b/>
              </w:rPr>
              <w:t>Exceptions:</w:t>
              <w:br/>
            </w:r>
            <w:r>
              <w:t>None</w:t>
            </w:r>
          </w:p>
          <w:p w14:paraId="54CD2E83" w14:textId="77777777" w:rsidR="00102C22" w:rsidRDefault="00000000">
            <w:r>
              <w:t>None</w:t>
            </w:r>
          </w:p>
          <w:p w14:paraId="5E7E2DC1" w14:textId="77777777" w:rsidR="00102C22" w:rsidRDefault="00000000">
            <w:r/>
            <w:r>
              <w:rPr>
                <w:b/>
              </w:rPr>
              <w:t>Relationships:</w:t>
              <w:br/>
            </w:r>
            <w:r>
              <w:t>None</w:t>
            </w:r>
          </w:p>
          <w:p w14:paraId="29AE40F9" w14:textId="77777777" w:rsidR="00102C22" w:rsidRDefault="00000000">
            <w:r>
              <w:t>None</w:t>
            </w:r>
          </w:p>
          <w:p w14:paraId="1CFF4D9A" w14:textId="77777777" w:rsidR="00102C22" w:rsidRDefault="00000000">
            <w:r/>
            <w:r>
              <w:rPr>
                <w:b/>
              </w:rPr>
              <w:t>Business Rules:</w:t>
              <w:br/>
            </w:r>
            <w:r>
              <w:t>Loyalty points expire after 12 months.</w:t>
              <w:br/>
              <w:t>Tier progress is evaluated and updated on a monthly schedule.</w:t>
            </w:r>
          </w:p>
          <w:p w14:paraId="0950C8D1" w14:textId="77777777" w:rsidR="00102C22" w:rsidRDefault="00000000">
            <w:pPr>
              <w:pStyle w:val="ListParagraph1"/>
              <w:spacing w:before="120" w:after="60"/>
            </w:pPr>
            <w:r>
              <w:rPr>
                <w:sz w:val="24"/>
              </w:rPr>
              <w:t>Loyalty points expire after 12 months.</w:t>
            </w:r>
          </w:p>
          <w:p w14:paraId="7B34B26B" w14:textId="77777777" w:rsidR="00102C22" w:rsidRDefault="00000000">
            <w:pPr>
              <w:pStyle w:val="ListParagraph1"/>
              <w:spacing w:before="120" w:after="60"/>
            </w:pPr>
            <w:r>
              <w:rPr>
                <w:sz w:val="24"/>
              </w:rPr>
              <w:t>Tier progress is evaluated and updated on a monthly schedule.</w:t>
            </w:r>
          </w:p>
        </w:tc>
      </w:tr>
    </w:tbl>
    <w:p w14:paraId="028DF412" w14:textId="77777777" w:rsidR="009915AD" w:rsidRDefault="009915AD" w:rsidP="009915AD">
      <w:pPr>
        <w:pStyle w:val="Heading2"/>
        <w:rPr>
          <w:lang w:val="vi-VN"/>
        </w:rPr>
      </w:pPr>
      <w:r>
        <w:t>UC009 - Redeem Rewards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589F44D"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1AD91867" w14:textId="77777777" w:rsidR="00102C22" w:rsidRDefault="00000000">
            <w:pPr>
              <w:jc w:val="center"/>
            </w:pPr>
            <w:r>
              <w:rPr>
                <w:b/>
              </w:rPr>
              <w:t>USE CASE-005 SPECIFICATION</w:t>
            </w:r>
          </w:p>
        </w:tc>
      </w:tr>
      <w:tr w:rsidR="009915AD" w:rsidRPr="009915AD" w14:paraId="49AEA693"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86DE006"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UC009</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F9386FF" w14:textId="77777777" w:rsidR="00102C22" w:rsidRDefault="00000000">
            <w:r>
              <w:t>1.0</w:t>
            </w:r>
          </w:p>
        </w:tc>
      </w:tr>
      <w:tr w:rsidR="009915AD" w:rsidRPr="009915AD" w14:paraId="65DC534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C39293F"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Redeem Rewards</w:t>
            </w:r>
          </w:p>
        </w:tc>
      </w:tr>
      <w:tr w:rsidR="009915AD" w:rsidRPr="009915AD" w14:paraId="272D50E4"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0748797"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18284CC" w14:textId="77777777" w:rsidR="00102C22" w:rsidRDefault="00000000">
            <w:r>
              <w:t>AutoWash Development Team</w:t>
            </w:r>
          </w:p>
        </w:tc>
      </w:tr>
      <w:tr w:rsidR="009915AD" w:rsidRPr="009915AD" w14:paraId="06B3B4E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084F8F2"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6F63FA96"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35588B0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730B7AC"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0"/>
              <w:gridCol w:w="4285"/>
            </w:tblGrid>
            <w:tr w:rsidR="009915AD" w:rsidRPr="009915AD" w14:paraId="569D9982" w14:textId="77777777">
              <w:tc>
                <w:tcPr>
                  <w:tcW w:w="4375" w:type="dxa"/>
                  <w:tcBorders>
                    <w:top w:val="single" w:sz="4" w:space="0" w:color="auto"/>
                    <w:left w:val="single" w:sz="4" w:space="0" w:color="auto"/>
                    <w:bottom w:val="single" w:sz="4" w:space="0" w:color="auto"/>
                    <w:right w:val="single" w:sz="4" w:space="0" w:color="auto"/>
                  </w:tcBorders>
                  <w:hideMark/>
                </w:tcPr>
                <w:p w14:paraId="63031793"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08AC574B"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0"/>
                </w:tcPr>
                <w:p>
                  <w:r>
                    <w:t>1. Customer navigates to 'Redeem Rewards' section.</w:t>
                  </w:r>
                </w:p>
              </w:tc>
              <w:tc>
                <w:tcPr>
                  <w:tcW w:type="dxa" w:w="4285"/>
                </w:tcPr>
                <w:p>
                  <w:r>
                    <w:t>System retrieves available catalog rewards and point costs.</w:t>
                  </w:r>
                </w:p>
              </w:tc>
            </w:tr>
            <w:tr>
              <w:tc>
                <w:tcPr>
                  <w:tcW w:type="dxa" w:w="4280"/>
                </w:tcPr>
                <w:p>
                  <w:r>
                    <w:t>2. Customer selects a reward and clicks 'Redeem'.</w:t>
                  </w:r>
                </w:p>
              </w:tc>
              <w:tc>
                <w:tcPr>
                  <w:tcW w:type="dxa" w:w="4285"/>
                </w:tcPr>
                <w:p>
                  <w:r>
                    <w:t>System checks customer's point balance, deducts points, and creates a voucher.</w:t>
                  </w:r>
                </w:p>
              </w:tc>
            </w:tr>
            <w:tr>
              <w:tc>
                <w:tcPr>
                  <w:tcW w:type="dxa" w:w="4280"/>
                </w:tcPr>
                <w:p>
                  <w:r>
                    <w:t>3. Customer views redeemed voucher in wallet.</w:t>
                  </w:r>
                </w:p>
              </w:tc>
              <w:tc>
                <w:tcPr>
                  <w:tcW w:type="dxa" w:w="4285"/>
                </w:tcPr>
                <w:p>
                  <w:r>
                    <w:t>System displays voucher details and logs transaction.</w:t>
                  </w:r>
                </w:p>
              </w:tc>
            </w:tr>
          </w:tbl>
          <w:p w14:paraId="465C08DE" w14:textId="77777777" w:rsidR="00102C22" w:rsidRDefault="00000000">
            <w:pPr>
              <w:pStyle w:val="ListParagraph1"/>
              <w:spacing w:before="120" w:after="60"/>
            </w:pPr>
            <w:r>
              <w:rPr>
                <w:sz w:val="24"/>
              </w:rPr>
              <w:lastRenderedPageBreak/>
              <w:t>Customer</w:t>
            </w:r>
          </w:p>
          <w:p w14:paraId="53CD19F8" w14:textId="77777777" w:rsidR="00102C22" w:rsidRDefault="00000000">
            <w:r/>
            <w:r>
              <w:rPr>
                <w:b/>
              </w:rPr>
              <w:t>Summary:</w:t>
              <w:br/>
            </w:r>
            <w:r>
              <w:t>Allows customers to exchange their active loyalty points for rewards such as discount vouchers or free washes.</w:t>
            </w:r>
          </w:p>
          <w:p w14:paraId="7E6A1974" w14:textId="77777777" w:rsidR="00102C22" w:rsidRDefault="00000000">
            <w:r/>
            <w:r>
              <w:rPr>
                <w:b/>
              </w:rPr>
              <w:t>Goal:</w:t>
              <w:br/>
            </w:r>
            <w:r>
              <w:t>Redeem accumulated points for vouchers.</w:t>
            </w:r>
          </w:p>
          <w:p w14:paraId="475F7997" w14:textId="77777777" w:rsidR="00102C22" w:rsidRDefault="00000000">
            <w:r/>
            <w:r>
              <w:rPr>
                <w:b/>
              </w:rPr>
              <w:t>Triggers:</w:t>
              <w:br/>
            </w:r>
            <w:r>
              <w:t>Customer decides to spend their points.</w:t>
            </w:r>
          </w:p>
          <w:p w14:paraId="34C878D6" w14:textId="77777777" w:rsidR="00102C22" w:rsidRDefault="00000000">
            <w:r/>
            <w:r>
              <w:rPr>
                <w:b/>
              </w:rPr>
              <w:t>Preconditions:</w:t>
              <w:br/>
            </w:r>
            <w:r>
              <w:t>Customer is logged in and has sufficient points for a reward.</w:t>
            </w:r>
          </w:p>
          <w:p w14:paraId="09D08190" w14:textId="77777777" w:rsidR="00102C22" w:rsidRDefault="00000000">
            <w:pPr>
              <w:pStyle w:val="ListParagraph1"/>
              <w:spacing w:before="120" w:after="60"/>
            </w:pPr>
            <w:r>
              <w:rPr>
                <w:sz w:val="24"/>
              </w:rPr>
              <w:t>Customer is logged in and has sufficient points for a reward.</w:t>
            </w:r>
          </w:p>
          <w:p w14:paraId="1F07204B" w14:textId="77777777" w:rsidR="00102C22" w:rsidRDefault="00000000">
            <w:r/>
            <w:r>
              <w:rPr>
                <w:b/>
              </w:rPr>
              <w:t>Post Conditions:</w:t>
              <w:br/>
            </w:r>
            <w:r>
              <w:t>Points are deducted, and a voucher code is saved to customer's Voucher Wallet.</w:t>
            </w:r>
          </w:p>
          <w:p w14:paraId="6F6EB2D0" w14:textId="77777777" w:rsidR="00102C22" w:rsidRDefault="00000000">
            <w:pPr>
              <w:pStyle w:val="ListParagraph1"/>
              <w:spacing w:before="120" w:after="60"/>
            </w:pPr>
            <w:r>
              <w:rPr>
                <w:sz w:val="24"/>
              </w:rPr>
              <w:t>Points are deducted, and a voucher code is saved to customer's Voucher Wallet.</w:t>
            </w:r>
          </w:p>
          <w:p w14:paraId="04CEC00A" w14:textId="77777777" w:rsidR="00102C22" w:rsidRDefault="00000000">
            <w:r/>
            <w:r>
              <w:rPr>
                <w:b/>
              </w:rPr>
              <w:t>Main Success Scenario:</w:t>
              <w:br/>
            </w:r>
          </w:p>
          <w:p w14:paraId="0AA9F775" w14:textId="77777777" w:rsidR="00102C22" w:rsidRDefault="00000000">
            <w:r>
              <w:t>1. Customer navigates to "Rewards" section from the Loyalty Dashboard.</w:t>
            </w:r>
          </w:p>
          <w:p w14:paraId="35870358" w14:textId="77777777" w:rsidR="00102C22" w:rsidRDefault="00000000">
            <w:r>
              <w:t>2. System displays available reward catalog with point costs for each reward.</w:t>
            </w:r>
          </w:p>
          <w:p w14:paraId="17981785" w14:textId="77777777" w:rsidR="00102C22" w:rsidRDefault="00000000">
            <w:r>
              <w:t>3. Customer selects a desired reward (e.g., discount voucher, free wash).</w:t>
            </w:r>
          </w:p>
          <w:p w14:paraId="40CB06E8" w14:textId="77777777" w:rsidR="00102C22" w:rsidRDefault="00000000">
            <w:r>
              <w:t>4. System verifies that customer has sufficient loyalty points.</w:t>
            </w:r>
          </w:p>
          <w:p w14:paraId="47D4D7F5" w14:textId="77777777" w:rsidR="00102C22" w:rsidRDefault="00000000">
            <w:r>
              <w:t>5. System displays confirmation dialog showing point deduction and reward details.</w:t>
            </w:r>
          </w:p>
          <w:p w14:paraId="4B6DBE80" w14:textId="77777777" w:rsidR="00102C22" w:rsidRDefault="00000000">
            <w:r>
              <w:t>6. Customer confirms redemption.</w:t>
            </w:r>
          </w:p>
          <w:p w14:paraId="4C320EF0" w14:textId="77777777" w:rsidR="00102C22" w:rsidRDefault="00000000">
            <w:r>
              <w:t>7. System deducts points from customer balance and generates a unique voucher code.</w:t>
            </w:r>
          </w:p>
          <w:p w14:paraId="3773F03E" w14:textId="77777777" w:rsidR="00102C22" w:rsidRDefault="00000000">
            <w:r>
              <w:t>8. Voucher is added to customer's Voucher Wallet with a 3-month expiration date.</w:t>
            </w:r>
          </w:p>
          <w:p w14:paraId="75D4594E" w14:textId="77777777" w:rsidR="00102C22" w:rsidRDefault="00000000">
            <w:r>
              <w:t>9. System displays success confirmation with voucher code.</w:t>
            </w:r>
          </w:p>
          <w:p w14:paraId="6E72FCEB" w14:textId="77777777" w:rsidR="00102C22" w:rsidRDefault="00000000">
            <w:r/>
            <w:r>
              <w:rPr>
                <w:b/>
              </w:rPr>
              <w:t>Alternative Scenario:</w:t>
              <w:br/>
            </w:r>
            <w:r>
              <w:t>None</w:t>
            </w:r>
          </w:p>
          <w:p w14:paraId="4C5DBFAD" w14:textId="77777777" w:rsidR="00102C22" w:rsidRDefault="00000000">
            <w:r>
              <w:t>None</w:t>
            </w:r>
          </w:p>
          <w:p w14:paraId="438F36E0" w14:textId="77777777" w:rsidR="00102C22" w:rsidRDefault="00000000">
            <w:r/>
            <w:r>
              <w:rPr>
                <w:b/>
              </w:rPr>
              <w:t>Exceptions:</w:t>
              <w:br/>
            </w:r>
            <w:r>
              <w:t>1. Insufficient points: System disables the 'Redeem' button for that reward and displays point shortage.</w:t>
            </w:r>
          </w:p>
          <w:p w14:paraId="6838FFD9" w14:textId="77777777" w:rsidR="00102C22" w:rsidRDefault="00000000">
            <w:r>
              <w:t>1. Insufficient points: System disables the 'Redeem' button for that reward and displays point shortage.</w:t>
            </w:r>
          </w:p>
          <w:p w14:paraId="6DBC04D1" w14:textId="77777777" w:rsidR="00102C22" w:rsidRDefault="00000000">
            <w:r/>
            <w:r>
              <w:rPr>
                <w:b/>
              </w:rPr>
              <w:t>Relationships:</w:t>
              <w:br/>
            </w:r>
            <w:r>
              <w:t>None</w:t>
            </w:r>
          </w:p>
          <w:p w14:paraId="6111AFB9" w14:textId="77777777" w:rsidR="00102C22" w:rsidRDefault="00000000">
            <w:r>
              <w:t>None</w:t>
            </w:r>
          </w:p>
          <w:p w14:paraId="7E8F3853" w14:textId="77777777" w:rsidR="00102C22" w:rsidRDefault="00000000">
            <w:r/>
            <w:r>
              <w:rPr>
                <w:b/>
              </w:rPr>
              <w:t>Business Rules:</w:t>
              <w:br/>
            </w:r>
            <w:r>
              <w:t>Once redeemed, points are non-refundable.</w:t>
              <w:br/>
              <w:t>Vouchers have an expiration date of 3 months from redemption.</w:t>
            </w:r>
          </w:p>
          <w:p w14:paraId="5770CC7A" w14:textId="77777777" w:rsidR="00102C22" w:rsidRDefault="00000000">
            <w:pPr>
              <w:pStyle w:val="ListParagraph1"/>
              <w:spacing w:before="120" w:after="60"/>
            </w:pPr>
            <w:r>
              <w:rPr>
                <w:sz w:val="24"/>
              </w:rPr>
              <w:t>Once redeemed, points are non-refundable.</w:t>
            </w:r>
          </w:p>
          <w:p w14:paraId="1D6135C5" w14:textId="77777777" w:rsidR="00102C22" w:rsidRDefault="00000000">
            <w:pPr>
              <w:pStyle w:val="ListParagraph1"/>
              <w:spacing w:before="120" w:after="60"/>
            </w:pPr>
            <w:r>
              <w:rPr>
                <w:sz w:val="24"/>
              </w:rPr>
              <w:t>Vouchers have an expiration date of 3 months from redemption.</w:t>
            </w:r>
          </w:p>
        </w:tc>
      </w:tr>
    </w:tbl>
    <w:p>
      <w:pPr>
        <w:pStyle w:val="Heading2"/>
      </w:pPr>
      <w:r>
        <w:t>UC010 - Make Payment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UC010</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Make Payment</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pay for their wash booking online using PayOS payment gateway after washing is completed or during booking.</w:t>
            </w:r>
          </w:p>
          <w:p>
            <w:r>
              <w:rPr>
                <w:b/>
              </w:rPr>
              <w:t>Goal:</w:t>
              <w:br/>
            </w:r>
            <w:r>
              <w:t>Complete online payment transactions securely.</w:t>
            </w:r>
          </w:p>
          <w:p>
            <w:r>
              <w:rPr>
                <w:b/>
              </w:rPr>
              <w:t>Triggers:</w:t>
              <w:br/>
            </w:r>
            <w:r>
              <w:t>Customer selects online payment option.</w:t>
            </w:r>
          </w:p>
          <w:p>
            <w:r>
              <w:rPr>
                <w:b/>
              </w:rPr>
              <w:t>Preconditions:</w:t>
              <w:br/>
            </w:r>
            <w:r>
              <w:t>Customer has a pending payment for their booking.</w:t>
            </w:r>
          </w:p>
          <w:p>
            <w:r>
              <w:rPr>
                <w:b/>
              </w:rPr>
              <w:t>Post Conditions:</w:t>
              <w:br/>
            </w:r>
            <w:r>
              <w:t>The transaction is successfully processed, and booking status is updated to Paid.</w:t>
            </w:r>
          </w:p>
          <w:p>
            <w:r>
              <w:rPr>
                <w:b/>
              </w:rPr>
              <w:t>Main Success Scenario:</w:t>
              <w:br/>
            </w:r>
            <w:r/>
          </w:p>
          <w:p>
            <w:r>
              <w:rPr>
                <w:b/>
              </w:rPr>
              <w:t>1. Customer selects their active booking and clicks 'Pay Now'.</w:t>
              <w:br/>
            </w:r>
            <w:r>
              <w:t>2. System calculates final price, applying tier discounts or vouchers.</w:t>
              <w:br/>
              <w:t>3. System calls PayOS API to generate a secure payment link and redirects the customer.</w:t>
              <w:br/>
              <w:t>4. Customer completes the payment on PayOS (QR code transfer or bank app).</w:t>
              <w:br/>
              <w:t>5. PayOS sends a webhook verification to the system.</w:t>
              <w:br/>
              <w:t>6. System marks payment record as Paid, logs transaction ID, awards loyalty points, and notifies customer.</w:t>
            </w:r>
          </w:p>
          <w:p>
            <w:r>
              <w:rPr>
                <w:b/>
              </w:rPr>
              <w:t>Alternative Scenario:</w:t>
              <w:br/>
            </w:r>
            <w:r/>
          </w:p>
          <w:p>
            <w:r>
              <w:rPr>
                <w:b/>
              </w:rPr>
              <w:t>Payment Cancelled: 1. Customer cancels payment on PayOS page. 2. PayOS redirects back. 3. System restores booking to unpaid status.</w:t>
              <w:br/>
            </w:r>
            <w:r/>
          </w:p>
          <w:p>
            <w:r>
              <w:rPr>
                <w:b/>
              </w:rPr>
              <w:t>Exceptions:</w:t>
              <w:br/>
            </w:r>
            <w:r>
              <w:t>1. Transaction Timeout: If payment is not completed within 15 minutes, PayOS expires link, and system releases slot.</w:t>
            </w:r>
          </w:p>
          <w:p>
            <w:r>
              <w:rPr>
                <w:b/>
              </w:rPr>
              <w:t>Relationships:</w:t>
              <w:br/>
            </w:r>
            <w:r>
              <w:t>None</w:t>
            </w:r>
          </w:p>
          <w:p>
            <w:r>
              <w:rPr>
                <w:b/>
              </w:rPr>
              <w:t>Business Rules:</w:t>
              <w:br/>
            </w:r>
            <w:r/>
          </w:p>
          <w:p>
            <w:r>
              <w:rPr>
                <w:b/>
              </w:rPr>
              <w:t>Online payments are processed securely via PayOS.</w:t>
              <w:br/>
            </w:r>
            <w:r>
              <w:t>Loyalty points are credited to customer balance only after successful payment.</w:t>
            </w:r>
          </w:p>
        </w:tc>
      </w:tr>
    </w:tbl>
    <w:p>
      <w:pPr>
        <w:pStyle w:val="Heading2"/>
      </w:pPr>
      <w:r>
        <w:t>UC011 - Logout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UC011</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Logout</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Normal</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securely log out of their session, clearing all authentication tokens and session data.</w:t>
            </w:r>
          </w:p>
          <w:p>
            <w:r>
              <w:rPr>
                <w:b/>
              </w:rPr>
              <w:t>Goal:</w:t>
              <w:br/>
            </w:r>
            <w:r>
              <w:t>Exit the current user session securely.</w:t>
            </w:r>
          </w:p>
          <w:p>
            <w:r>
              <w:rPr>
                <w:b/>
              </w:rPr>
              <w:t>Triggers:</w:t>
              <w:br/>
            </w:r>
            <w:r>
              <w:t>Customer clicks the 'Logout' button.</w:t>
            </w:r>
          </w:p>
          <w:p>
            <w:r>
              <w:rPr>
                <w:b/>
              </w:rPr>
              <w:t>Preconditions:</w:t>
              <w:br/>
            </w:r>
            <w:r>
              <w:t>Customer is authenticated and logged in.</w:t>
            </w:r>
          </w:p>
          <w:p>
            <w:r>
              <w:rPr>
                <w:b/>
              </w:rPr>
              <w:t>Post Conditions:</w:t>
              <w:br/>
            </w:r>
            <w:r>
              <w:t>The customer is logged out, and all session data is deleted from the device.</w:t>
            </w:r>
          </w:p>
          <w:p>
            <w:r>
              <w:rPr>
                <w:b/>
              </w:rPr>
              <w:t>Main Success Scenario:</w:t>
              <w:br/>
            </w:r>
            <w:r/>
          </w:p>
          <w:p>
            <w:r>
              <w:rPr>
                <w:b/>
              </w:rPr>
              <w:t>1. Customer clicks 'Logout' from the profile or settings menu.</w:t>
              <w:br/>
            </w:r>
            <w:r>
              <w:t>2. System invalidates the current session and token.</w:t>
              <w:br/>
              <w:t>3. System clears all local storage, cookies, and session data.</w:t>
              <w:br/>
              <w:t>4. System redirects the customer to the Landing or Login page with a success message.</w:t>
            </w:r>
          </w:p>
          <w:p>
            <w:r>
              <w:rPr>
                <w:b/>
              </w:rPr>
              <w:t>Alternative Scenario:</w:t>
              <w:br/>
            </w:r>
            <w:r>
              <w:t>None</w:t>
            </w:r>
          </w:p>
          <w:p>
            <w:r>
              <w:rPr>
                <w:b/>
              </w:rPr>
              <w:t>Exceptions:</w:t>
              <w:br/>
            </w:r>
            <w:r>
              <w:t>None</w:t>
            </w:r>
          </w:p>
          <w:p>
            <w:r>
              <w:rPr>
                <w:b/>
              </w:rPr>
              <w:t>Relationships:</w:t>
              <w:br/>
            </w:r>
            <w:r>
              <w:t>None</w:t>
            </w:r>
          </w:p>
          <w:p>
            <w:r>
              <w:rPr>
                <w:b/>
              </w:rPr>
              <w:t>Business Rules:</w:t>
              <w:br/>
            </w:r>
            <w:r>
              <w:t>Logout immediately terminates active session tokens.</w:t>
            </w:r>
          </w:p>
        </w:tc>
      </w:tr>
    </w:tbl>
    <w:p w14:paraId="180B63B2" w14:textId="77777777" w:rsidR="009915AD" w:rsidRDefault="009915AD" w:rsidP="009915AD">
      <w:pPr>
        <w:pStyle w:val="Heading2"/>
        <w:rPr>
          <w:lang w:val="vi-VN"/>
        </w:rPr>
      </w:pPr>
      <w:r>
        <w:t>UC012 - Manage Queue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76295770"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07FC53D9" w14:textId="77777777" w:rsidR="00102C22" w:rsidRDefault="00000000">
            <w:pPr>
              <w:jc w:val="center"/>
            </w:pPr>
            <w:r>
              <w:rPr>
                <w:b/>
              </w:rPr>
              <w:t>USE CASE-006 SPECIFICATION</w:t>
            </w:r>
          </w:p>
        </w:tc>
      </w:tr>
      <w:tr w:rsidR="009915AD" w:rsidRPr="009915AD" w14:paraId="4BB4142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0C58F4"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UC012</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6D21FB56" w14:textId="77777777" w:rsidR="00102C22" w:rsidRDefault="00000000">
            <w:r>
              <w:t>1.0</w:t>
            </w:r>
          </w:p>
        </w:tc>
      </w:tr>
      <w:tr w:rsidR="009915AD" w:rsidRPr="009915AD" w14:paraId="3378B04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6768E43"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Queue</w:t>
            </w:r>
          </w:p>
        </w:tc>
      </w:tr>
      <w:tr w:rsidR="009915AD" w:rsidRPr="009915AD" w14:paraId="6C493EB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80F35A9"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3A8A7221" w14:textId="77777777" w:rsidR="00102C22" w:rsidRDefault="00000000">
            <w:r>
              <w:t>AutoWash Development Team</w:t>
            </w:r>
          </w:p>
        </w:tc>
      </w:tr>
      <w:tr w:rsidR="009915AD" w:rsidRPr="009915AD" w14:paraId="7597E469"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0F8E84C"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7BE110BD"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99045B8"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F229391"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4"/>
              <w:gridCol w:w="4281"/>
            </w:tblGrid>
            <w:tr w:rsidR="009915AD" w:rsidRPr="009915AD" w14:paraId="4258E1D7" w14:textId="77777777">
              <w:tc>
                <w:tcPr>
                  <w:tcW w:w="4375" w:type="dxa"/>
                  <w:tcBorders>
                    <w:top w:val="single" w:sz="4" w:space="0" w:color="auto"/>
                    <w:left w:val="single" w:sz="4" w:space="0" w:color="auto"/>
                    <w:bottom w:val="single" w:sz="4" w:space="0" w:color="auto"/>
                    <w:right w:val="single" w:sz="4" w:space="0" w:color="auto"/>
                  </w:tcBorders>
                  <w:hideMark/>
                </w:tcPr>
                <w:p w14:paraId="4C841298"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01CA20CC"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4"/>
                </w:tcPr>
                <w:p>
                  <w:r>
                    <w:t>1. Administrator views the Admin Queue Dashboard.</w:t>
                  </w:r>
                </w:p>
              </w:tc>
              <w:tc>
                <w:tcPr>
                  <w:tcW w:type="dxa" w:w="4281"/>
                </w:tcPr>
                <w:p>
                  <w:r>
                    <w:t>System lists active vehicles (Waiting, Assigned, Washing, Completed, Paid).</w:t>
                  </w:r>
                </w:p>
              </w:tc>
            </w:tr>
            <w:tr>
              <w:tc>
                <w:tcPr>
                  <w:tcW w:type="dxa" w:w="4284"/>
                </w:tcPr>
                <w:p>
                  <w:r>
                    <w:t>2. Administrator selects a vehicle starting wash and sets status to 'Washing'.</w:t>
                  </w:r>
                </w:p>
              </w:tc>
              <w:tc>
                <w:tcPr>
                  <w:tcW w:type="dxa" w:w="4281"/>
                </w:tcPr>
                <w:p>
                  <w:r>
                    <w:t>System updates database status, records start time, and refreshes dashboard.</w:t>
                  </w:r>
                </w:p>
              </w:tc>
            </w:tr>
            <w:tr>
              <w:tc>
                <w:tcPr>
                  <w:tcW w:type="dxa" w:w="4284"/>
                </w:tcPr>
                <w:p>
                  <w:r>
                    <w:t>3. Administrator finishes washing and changes status to 'Completed'.</w:t>
                  </w:r>
                </w:p>
              </w:tc>
              <w:tc>
                <w:tcPr>
                  <w:tcW w:type="dxa" w:w="4281"/>
                </w:tcPr>
                <w:p>
                  <w:r>
                    <w:t>System updates database status, records end time, and triggers checkout flow.</w:t>
                  </w:r>
                </w:p>
              </w:tc>
            </w:tr>
          </w:tbl>
          <w:p w14:paraId="0244177A" w14:textId="77777777" w:rsidR="00102C22" w:rsidRDefault="00000000">
            <w:pPr>
              <w:pStyle w:val="ListParagraph1"/>
              <w:spacing w:before="120" w:after="60"/>
            </w:pPr>
            <w:r>
              <w:rPr>
                <w:sz w:val="24"/>
              </w:rPr>
              <w:t>Admin / Staff</w:t>
            </w:r>
          </w:p>
          <w:p w14:paraId="09455899" w14:textId="77777777" w:rsidR="00102C22" w:rsidRDefault="00000000">
            <w:r/>
            <w:r>
              <w:rPr>
                <w:b/>
              </w:rPr>
              <w:t>Summary:</w:t>
              <w:br/>
            </w:r>
            <w:r>
              <w:t>Allows Administrator to track and update the real-time status of vehicles in the wash queue (from Waiting to Assigned, Washing, Completed, Paid).</w:t>
            </w:r>
          </w:p>
          <w:p w14:paraId="44649EAE" w14:textId="77777777" w:rsidR="00102C22" w:rsidRDefault="00000000">
            <w:r/>
            <w:r>
              <w:rPr>
                <w:b/>
              </w:rPr>
              <w:t>Goal:</w:t>
              <w:br/>
            </w:r>
            <w:r>
              <w:t>Coordinate wash workflow at the shop in real-time.</w:t>
            </w:r>
          </w:p>
          <w:p w14:paraId="6328536A" w14:textId="77777777" w:rsidR="00102C22" w:rsidRDefault="00000000">
            <w:r/>
            <w:r>
              <w:rPr>
                <w:b/>
              </w:rPr>
              <w:t>Triggers:</w:t>
              <w:br/>
            </w:r>
            <w:r>
              <w:t>Administrator opens Admin Queue Dashboard.</w:t>
            </w:r>
          </w:p>
          <w:p w14:paraId="1D14EEBD" w14:textId="77777777" w:rsidR="00102C22" w:rsidRDefault="00000000">
            <w:r/>
            <w:r>
              <w:rPr>
                <w:b/>
              </w:rPr>
              <w:t>Preconditions:</w:t>
              <w:br/>
            </w:r>
            <w:r>
              <w:t>Administrator is logged into Admin Panel.</w:t>
            </w:r>
          </w:p>
          <w:p w14:paraId="47178B59" w14:textId="77777777" w:rsidR="00102C22" w:rsidRDefault="00000000">
            <w:pPr>
              <w:pStyle w:val="ListParagraph1"/>
              <w:spacing w:before="120" w:after="60"/>
            </w:pPr>
            <w:r>
              <w:rPr>
                <w:sz w:val="24"/>
              </w:rPr>
              <w:t xml:space="preserve">Staff </w:t>
            </w:r>
            <w:proofErr w:type="gramStart"/>
            <w:r>
              <w:rPr>
                <w:sz w:val="24"/>
              </w:rPr>
              <w:t>is</w:t>
            </w:r>
            <w:proofErr w:type="gramEnd"/>
            <w:r>
              <w:rPr>
                <w:sz w:val="24"/>
              </w:rPr>
              <w:t xml:space="preserve"> logged into Admin Panel.</w:t>
            </w:r>
          </w:p>
          <w:p w14:paraId="6D49A222" w14:textId="77777777" w:rsidR="00102C22" w:rsidRDefault="00000000">
            <w:r/>
            <w:r>
              <w:rPr>
                <w:b/>
              </w:rPr>
              <w:t>Post Conditions:</w:t>
              <w:br/>
            </w:r>
            <w:r>
              <w:t>Queue order and vehicle statuses are updated in database.</w:t>
            </w:r>
          </w:p>
          <w:p w14:paraId="3CDDD329" w14:textId="77777777" w:rsidR="00102C22" w:rsidRDefault="00000000">
            <w:pPr>
              <w:pStyle w:val="ListParagraph1"/>
              <w:spacing w:before="120" w:after="60"/>
            </w:pPr>
            <w:r>
              <w:rPr>
                <w:sz w:val="24"/>
              </w:rPr>
              <w:t>Queue order and vehicle statuses are updated in database.</w:t>
            </w:r>
          </w:p>
          <w:p w14:paraId="24FA9973" w14:textId="77777777" w:rsidR="00102C22" w:rsidRDefault="00000000">
            <w:r/>
            <w:r>
              <w:rPr>
                <w:b/>
              </w:rPr>
              <w:t>Main Success Scenario:</w:t>
              <w:br/>
            </w:r>
          </w:p>
          <w:p w14:paraId="3CDD842E" w14:textId="77777777" w:rsidR="00102C22" w:rsidRDefault="00000000">
            <w:r>
              <w:t>1. Staff logs into Admin Panel and opens the Queue Dashboard.</w:t>
            </w:r>
          </w:p>
          <w:p w14:paraId="1924A36B" w14:textId="77777777" w:rsidR="00102C22" w:rsidRDefault="00000000">
            <w:r>
              <w:lastRenderedPageBreak/>
              <w:t>2. System displays real-time list of vehicles in the queue, sorted by tier priority and arrival time.</w:t>
            </w:r>
          </w:p>
          <w:p w14:paraId="2D9DF705" w14:textId="77777777" w:rsidR="00102C22" w:rsidRDefault="00000000">
            <w:r>
              <w:t xml:space="preserve">3. Staff </w:t>
            </w:r>
            <w:proofErr w:type="gramStart"/>
            <w:r>
              <w:t>selects</w:t>
            </w:r>
            <w:proofErr w:type="gramEnd"/>
            <w:r>
              <w:t xml:space="preserve"> a vehicle card in "Pending" status and </w:t>
            </w:r>
            <w:proofErr w:type="gramStart"/>
            <w:r>
              <w:t>clicks</w:t>
            </w:r>
            <w:proofErr w:type="gramEnd"/>
            <w:r>
              <w:t xml:space="preserve"> "Start Wash."</w:t>
            </w:r>
          </w:p>
          <w:p w14:paraId="201A48AB" w14:textId="77777777" w:rsidR="00102C22" w:rsidRDefault="00000000">
            <w:r>
              <w:t>4. System updates booking status to "In Progress" and timestamps the start time.</w:t>
            </w:r>
          </w:p>
          <w:p w14:paraId="2B629766" w14:textId="77777777" w:rsidR="00102C22" w:rsidRDefault="00000000">
            <w:r>
              <w:t xml:space="preserve">5. Staff </w:t>
            </w:r>
            <w:proofErr w:type="gramStart"/>
            <w:r>
              <w:t>completes</w:t>
            </w:r>
            <w:proofErr w:type="gramEnd"/>
            <w:r>
              <w:t xml:space="preserve"> the wash and </w:t>
            </w:r>
            <w:proofErr w:type="gramStart"/>
            <w:r>
              <w:t>clicks</w:t>
            </w:r>
            <w:proofErr w:type="gramEnd"/>
            <w:r>
              <w:t xml:space="preserve"> "Mark Completed" on the vehicle card.</w:t>
            </w:r>
          </w:p>
          <w:p w14:paraId="0056DE47" w14:textId="77777777" w:rsidR="00102C22" w:rsidRDefault="00000000">
            <w:r>
              <w:t>6. System updates status to "Completed" and triggers UC008 (Process Checkout) workflow notification.</w:t>
            </w:r>
          </w:p>
          <w:p w14:paraId="1F9A0271" w14:textId="77777777" w:rsidR="00102C22" w:rsidRDefault="00000000">
            <w:r>
              <w:t>7. Staff monitors overall queue capacity and reorders if needed.</w:t>
            </w:r>
          </w:p>
          <w:p w14:paraId="725C68D0" w14:textId="77777777" w:rsidR="00102C22" w:rsidRDefault="00000000">
            <w:r/>
            <w:r>
              <w:rPr>
                <w:b/>
              </w:rPr>
              <w:t>Alternative Scenario:</w:t>
              <w:br/>
            </w:r>
            <w:r>
              <w:t>Walk-in queue addition: 1. Administrator selects 'Add Walk-in'. 2. Admin enters plate number. 3. System checks if customer exists and adds vehicle to queue.</w:t>
            </w:r>
          </w:p>
          <w:p w14:paraId="5E2DF1E4" w14:textId="77777777" w:rsidR="00102C22" w:rsidRDefault="00000000">
            <w:r>
              <w:t xml:space="preserve">Cancel booking: 1. Customer is a no-show for 15 minutes. 2. Staff </w:t>
            </w:r>
            <w:proofErr w:type="gramStart"/>
            <w:r>
              <w:t>selects</w:t>
            </w:r>
            <w:proofErr w:type="gramEnd"/>
            <w:r>
              <w:t xml:space="preserve"> booking and </w:t>
            </w:r>
            <w:proofErr w:type="gramStart"/>
            <w:r>
              <w:t>marks</w:t>
            </w:r>
            <w:proofErr w:type="gramEnd"/>
            <w:r>
              <w:t xml:space="preserve"> it as 'Cancelled'.</w:t>
            </w:r>
          </w:p>
          <w:p w14:paraId="23A59B43" w14:textId="77777777" w:rsidR="00102C22" w:rsidRDefault="00000000">
            <w:r/>
            <w:r>
              <w:rPr>
                <w:b/>
              </w:rPr>
              <w:t>Exceptions:</w:t>
              <w:br/>
            </w:r>
            <w:r>
              <w:t>1. Invalid status transition: Administrator tries to change status backward. System blocks action.</w:t>
            </w:r>
          </w:p>
          <w:p w14:paraId="23420E3E" w14:textId="77777777" w:rsidR="00102C22" w:rsidRDefault="00000000">
            <w:r>
              <w:t xml:space="preserve">1. Invalid status transition: Staff </w:t>
            </w:r>
            <w:proofErr w:type="gramStart"/>
            <w:r>
              <w:t>tries</w:t>
            </w:r>
            <w:proofErr w:type="gramEnd"/>
            <w:r>
              <w:t xml:space="preserve"> to change 'Completed' back to 'In Progress'. System rejects and alerts staff.</w:t>
            </w:r>
          </w:p>
          <w:p w14:paraId="38291D24" w14:textId="77777777" w:rsidR="00102C22" w:rsidRDefault="00000000">
            <w:r/>
            <w:r>
              <w:rPr>
                <w:b/>
              </w:rPr>
              <w:t>Relationships:</w:t>
              <w:br/>
            </w:r>
            <w:r>
              <w:t>None</w:t>
            </w:r>
          </w:p>
          <w:p w14:paraId="1C4FC5E6" w14:textId="77777777" w:rsidR="00102C22" w:rsidRDefault="00000000">
            <w:r>
              <w:t>None</w:t>
            </w:r>
          </w:p>
          <w:p w14:paraId="3B67B789" w14:textId="77777777" w:rsidR="00102C22" w:rsidRDefault="00000000">
            <w:r/>
            <w:r>
              <w:rPr>
                <w:b/>
              </w:rPr>
              <w:t>Business Rules:</w:t>
              <w:br/>
            </w:r>
            <w:r>
              <w:t>Queue flow: Waiting -&gt; Assigned -&gt; Washing -&gt; Completed -&gt; Paid.</w:t>
              <w:br/>
              <w:t>Queue priority: High loyalty tier bookings are positioned ahead of standard tiers.</w:t>
            </w:r>
          </w:p>
          <w:p w14:paraId="14F8D857" w14:textId="77777777" w:rsidR="00102C22" w:rsidRDefault="00000000">
            <w:pPr>
              <w:pStyle w:val="ListParagraph1"/>
              <w:spacing w:before="120" w:after="60"/>
            </w:pPr>
            <w:proofErr w:type="gramStart"/>
            <w:r>
              <w:rPr>
                <w:sz w:val="24"/>
              </w:rPr>
              <w:t>Priority access</w:t>
            </w:r>
            <w:proofErr w:type="gramEnd"/>
            <w:r>
              <w:rPr>
                <w:sz w:val="24"/>
              </w:rPr>
              <w:t xml:space="preserve"> is given based on membership tier: Platinum and Gold customers are prioritized in the queue list.</w:t>
            </w:r>
          </w:p>
        </w:tc>
      </w:tr>
    </w:tbl>
    <w:p w14:paraId="32A4FAA5" w14:textId="77777777" w:rsidR="009915AD" w:rsidRDefault="009915AD" w:rsidP="009915AD">
      <w:pPr>
        <w:pStyle w:val="Heading2"/>
        <w:rPr>
          <w:lang w:val="vi-VN"/>
        </w:rPr>
      </w:pPr>
      <w:r>
        <w:t>UC013 - Process Checkout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E9E5F48"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E3050F2" w14:textId="77777777" w:rsidR="00102C22" w:rsidRDefault="00000000">
            <w:pPr>
              <w:jc w:val="center"/>
            </w:pPr>
            <w:r>
              <w:rPr>
                <w:b/>
              </w:rPr>
              <w:t>USE CASE-008 SPECIFICATION</w:t>
            </w:r>
          </w:p>
        </w:tc>
      </w:tr>
      <w:tr w:rsidR="009915AD" w:rsidRPr="009915AD" w14:paraId="699ECDD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CBA214D"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UC013</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11CC672C" w14:textId="77777777" w:rsidR="00102C22" w:rsidRDefault="00000000">
            <w:r>
              <w:t>1.0</w:t>
            </w:r>
          </w:p>
        </w:tc>
      </w:tr>
      <w:tr w:rsidR="009915AD" w:rsidRPr="009915AD" w14:paraId="5516BB2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C4B7631"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Process Checkout</w:t>
            </w:r>
          </w:p>
        </w:tc>
      </w:tr>
      <w:tr w:rsidR="009915AD" w:rsidRPr="009915AD" w14:paraId="452AE9F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4173A29"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A1F130E" w14:textId="77777777" w:rsidR="00102C22" w:rsidRDefault="00000000">
            <w:r>
              <w:t>AutoWash Development Team</w:t>
            </w:r>
          </w:p>
        </w:tc>
      </w:tr>
      <w:tr w:rsidR="009915AD" w:rsidRPr="009915AD" w14:paraId="2FA3AF6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A5E4F19"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666B09F"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4581404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58C8172"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1"/>
              <w:gridCol w:w="4284"/>
            </w:tblGrid>
            <w:tr w:rsidR="009915AD" w:rsidRPr="009915AD" w14:paraId="731B6322" w14:textId="77777777">
              <w:tc>
                <w:tcPr>
                  <w:tcW w:w="4375" w:type="dxa"/>
                  <w:tcBorders>
                    <w:top w:val="single" w:sz="4" w:space="0" w:color="auto"/>
                    <w:left w:val="single" w:sz="4" w:space="0" w:color="auto"/>
                    <w:bottom w:val="single" w:sz="4" w:space="0" w:color="auto"/>
                    <w:right w:val="single" w:sz="4" w:space="0" w:color="auto"/>
                  </w:tcBorders>
                  <w:hideMark/>
                </w:tcPr>
                <w:p w14:paraId="6A4EBE64"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69EAE335"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1"/>
                </w:tcPr>
                <w:p>
                  <w:r>
                    <w:t>1. Administrator opens checkout form for the completed vehicle.</w:t>
                  </w:r>
                </w:p>
              </w:tc>
              <w:tc>
                <w:tcPr>
                  <w:tcW w:type="dxa" w:w="4284"/>
                </w:tcPr>
                <w:p>
                  <w:r>
                    <w:t>System calculates total price, applying automatic tier discounts and customer's selected voucher.</w:t>
                  </w:r>
                </w:p>
              </w:tc>
            </w:tr>
            <w:tr>
              <w:tc>
                <w:tcPr>
                  <w:tcW w:type="dxa" w:w="4281"/>
                </w:tcPr>
                <w:p>
                  <w:r>
                    <w:t>2. Administrator collects cash/card payment and inputs amount.</w:t>
                  </w:r>
                </w:p>
              </w:tc>
              <w:tc>
                <w:tcPr>
                  <w:tcW w:type="dxa" w:w="4284"/>
                </w:tcPr>
                <w:p>
                  <w:r>
                    <w:t>System records payment transaction.</w:t>
                  </w:r>
                </w:p>
              </w:tc>
            </w:tr>
            <w:tr>
              <w:tc>
                <w:tcPr>
                  <w:tcW w:type="dxa" w:w="4281"/>
                </w:tcPr>
                <w:p>
                  <w:r>
                    <w:t>3. Administrator clicks 'Confirm Payment'.</w:t>
                  </w:r>
                </w:p>
              </w:tc>
              <w:tc>
                <w:tcPr>
                  <w:tcW w:type="dxa" w:w="4284"/>
                </w:tcPr>
                <w:p>
                  <w:r>
                    <w:t>System saves transaction, calculates earned loyalty points, adds points to account, updates visit count, evaluates tier changes, and sends invoice email.</w:t>
                  </w:r>
                </w:p>
              </w:tc>
            </w:tr>
          </w:tbl>
          <w:p w14:paraId="2135D3DB" w14:textId="77777777" w:rsidR="00102C22" w:rsidRDefault="00000000">
            <w:pPr>
              <w:pStyle w:val="ListParagraph1"/>
              <w:spacing w:before="120" w:after="60"/>
            </w:pPr>
            <w:r>
              <w:rPr>
                <w:sz w:val="24"/>
              </w:rPr>
              <w:t>Admin / Staff</w:t>
            </w:r>
          </w:p>
          <w:p w14:paraId="290D4271" w14:textId="77777777" w:rsidR="00102C22" w:rsidRDefault="00000000">
            <w:r/>
            <w:r>
              <w:rPr>
                <w:b/>
              </w:rPr>
              <w:t>Summary:</w:t>
              <w:br/>
            </w:r>
            <w:r>
              <w:t>Handles payment processing, discount application, loyalty points addition, and tier recalculation for a completed wash.</w:t>
            </w:r>
          </w:p>
          <w:p w14:paraId="7CBAA045" w14:textId="77777777" w:rsidR="00102C22" w:rsidRDefault="00000000">
            <w:r/>
            <w:r>
              <w:rPr>
                <w:b/>
              </w:rPr>
              <w:t>Goal:</w:t>
              <w:br/>
            </w:r>
            <w:r>
              <w:t>Record transaction, collect payment, award loyalty points.</w:t>
            </w:r>
          </w:p>
          <w:p w14:paraId="1EA37240" w14:textId="77777777" w:rsidR="00102C22" w:rsidRDefault="00000000">
            <w:r/>
            <w:r>
              <w:rPr>
                <w:b/>
              </w:rPr>
              <w:t>Triggers:</w:t>
              <w:br/>
            </w:r>
            <w:r>
              <w:t>Vehicle wash is marked as Completed.</w:t>
            </w:r>
          </w:p>
          <w:p w14:paraId="7F62CC66" w14:textId="77777777" w:rsidR="00102C22" w:rsidRDefault="00000000">
            <w:r/>
            <w:r>
              <w:rPr>
                <w:b/>
              </w:rPr>
              <w:t>Preconditions:</w:t>
              <w:br/>
            </w:r>
            <w:r>
              <w:t>Administrator is logged in and vehicle wash status is Completed.</w:t>
            </w:r>
          </w:p>
          <w:p w14:paraId="0C486C61" w14:textId="77777777" w:rsidR="00102C22" w:rsidRDefault="00000000">
            <w:pPr>
              <w:pStyle w:val="ListParagraph1"/>
              <w:spacing w:before="120" w:after="60"/>
            </w:pPr>
            <w:r>
              <w:rPr>
                <w:sz w:val="24"/>
              </w:rPr>
              <w:t>Staff is logged in and vehicle wash status is Completed.</w:t>
            </w:r>
          </w:p>
          <w:p w14:paraId="51727A83" w14:textId="77777777" w:rsidR="00102C22" w:rsidRDefault="00000000">
            <w:r/>
            <w:r>
              <w:rPr>
                <w:b/>
              </w:rPr>
              <w:t>Post Conditions:</w:t>
              <w:br/>
            </w:r>
            <w:r>
              <w:t>Transaction is logged, points awarded, and tier evaluated.</w:t>
            </w:r>
          </w:p>
          <w:p w14:paraId="2FD2D30D" w14:textId="77777777" w:rsidR="00102C22" w:rsidRDefault="00000000">
            <w:pPr>
              <w:pStyle w:val="ListParagraph1"/>
              <w:spacing w:before="120" w:after="60"/>
            </w:pPr>
            <w:r>
              <w:rPr>
                <w:sz w:val="24"/>
              </w:rPr>
              <w:t>Transaction is logged, points awarded, and tier evaluated.</w:t>
            </w:r>
          </w:p>
          <w:p w14:paraId="45F75CEF" w14:textId="77777777" w:rsidR="00102C22" w:rsidRDefault="00000000">
            <w:r/>
            <w:r>
              <w:rPr>
                <w:b/>
              </w:rPr>
              <w:t>Main Success Scenario:</w:t>
              <w:br/>
            </w:r>
          </w:p>
          <w:p w14:paraId="3DB5140B" w14:textId="77777777" w:rsidR="00102C22" w:rsidRDefault="00000000">
            <w:r>
              <w:t>1. System notifies staff that a vehicle wash is marked as "Completed."</w:t>
            </w:r>
          </w:p>
          <w:p w14:paraId="66CEADF4" w14:textId="77777777" w:rsidR="00102C22" w:rsidRDefault="00000000">
            <w:r>
              <w:t xml:space="preserve">2. Staff opens checkout screen for the </w:t>
            </w:r>
            <w:proofErr w:type="gramStart"/>
            <w:r>
              <w:t>completed</w:t>
            </w:r>
            <w:proofErr w:type="gramEnd"/>
            <w:r>
              <w:t xml:space="preserve"> booking.</w:t>
            </w:r>
          </w:p>
          <w:p w14:paraId="21F4602E" w14:textId="77777777" w:rsidR="00102C22" w:rsidRDefault="00000000">
            <w:r>
              <w:t>3. System displays service summary, base price, and any applicable voucher or tier discount.</w:t>
            </w:r>
          </w:p>
          <w:p w14:paraId="371A85D3" w14:textId="77777777" w:rsidR="00102C22" w:rsidRDefault="00000000">
            <w:r>
              <w:t>4. If customer has a voucher in wallet: staff applies voucher code; system validates and deducts discount.</w:t>
            </w:r>
          </w:p>
          <w:p w14:paraId="0F8CC393" w14:textId="77777777" w:rsidR="00102C22" w:rsidRDefault="00000000">
            <w:r>
              <w:t>5. Staff confirms total amount and processes payment (cash or card).</w:t>
            </w:r>
          </w:p>
          <w:p w14:paraId="2637A2AA" w14:textId="77777777" w:rsidR="00102C22" w:rsidRDefault="00000000">
            <w:r>
              <w:t>6. System records the transaction with timestamp, service, amount, and payment method.</w:t>
            </w:r>
          </w:p>
          <w:p w14:paraId="3F681971" w14:textId="77777777" w:rsidR="00102C22" w:rsidRDefault="00000000">
            <w:r>
              <w:t>7. System calculates loyalty points earned (1 point per 10,000 VND spent).</w:t>
            </w:r>
          </w:p>
          <w:p w14:paraId="17A4DB0C" w14:textId="77777777" w:rsidR="00102C22" w:rsidRDefault="00000000">
            <w:r>
              <w:t>8. System credits points to the customer's loyalty balance.</w:t>
            </w:r>
          </w:p>
          <w:p w14:paraId="2A740A6A" w14:textId="77777777" w:rsidR="00102C22" w:rsidRDefault="00000000">
            <w:r>
              <w:t>9. System triggers monthly tier evaluation check for the customer.</w:t>
            </w:r>
          </w:p>
          <w:p w14:paraId="40C0610B" w14:textId="77777777" w:rsidR="00102C22" w:rsidRDefault="00000000">
            <w:r>
              <w:t>10. System sends checkout receipt to customer's registered email.</w:t>
            </w:r>
          </w:p>
          <w:p w14:paraId="2F57C959" w14:textId="77777777" w:rsidR="00102C22" w:rsidRDefault="00000000">
            <w:r/>
            <w:r>
              <w:rPr>
                <w:b/>
              </w:rPr>
              <w:t>Alternative Scenario:</w:t>
              <w:br/>
            </w:r>
            <w:r>
              <w:t>None</w:t>
            </w:r>
          </w:p>
          <w:p w14:paraId="55D439D1" w14:textId="77777777" w:rsidR="00102C22" w:rsidRDefault="00000000">
            <w:r>
              <w:t>None</w:t>
            </w:r>
          </w:p>
          <w:p w14:paraId="49BAE2A3" w14:textId="77777777" w:rsidR="00102C22" w:rsidRDefault="00000000">
            <w:r/>
            <w:r>
              <w:rPr>
                <w:b/>
              </w:rPr>
              <w:t>Exceptions:</w:t>
              <w:br/>
            </w:r>
            <w:r>
              <w:t>None</w:t>
            </w:r>
          </w:p>
          <w:p w14:paraId="21956DA5" w14:textId="77777777" w:rsidR="00102C22" w:rsidRDefault="00000000">
            <w:r>
              <w:t>None</w:t>
            </w:r>
          </w:p>
          <w:p w14:paraId="7C9C1207" w14:textId="77777777" w:rsidR="00102C22" w:rsidRDefault="00000000">
            <w:r/>
            <w:r>
              <w:rPr>
                <w:b/>
              </w:rPr>
              <w:t>Relationships:</w:t>
              <w:br/>
            </w:r>
            <w:r>
              <w:t>None</w:t>
            </w:r>
          </w:p>
          <w:p w14:paraId="0A6C9480" w14:textId="77777777" w:rsidR="00102C22" w:rsidRDefault="00000000">
            <w:r>
              <w:t>None</w:t>
            </w:r>
          </w:p>
          <w:p w14:paraId="0289B304" w14:textId="77777777" w:rsidR="00102C22" w:rsidRDefault="00000000">
            <w:r/>
            <w:r>
              <w:rPr>
                <w:b/>
              </w:rPr>
              <w:t>Business Rules:</w:t>
              <w:br/>
            </w:r>
            <w:r>
              <w:t>Loyalty points earned = 1 point per 10,000 VND spent.</w:t>
              <w:br/>
              <w:t>Tier thresholds: Member (0-99), Silver (100-299), Gold (300-499), Platinum (500+).</w:t>
            </w:r>
          </w:p>
          <w:p w14:paraId="77A562FD" w14:textId="77777777" w:rsidR="00102C22" w:rsidRDefault="00000000">
            <w:pPr>
              <w:pStyle w:val="ListParagraph1"/>
              <w:spacing w:before="120" w:after="60"/>
            </w:pPr>
            <w:r>
              <w:rPr>
                <w:sz w:val="24"/>
              </w:rPr>
              <w:t>Loyalty points earned = 1 point per 10,000 VND spent.</w:t>
            </w:r>
          </w:p>
          <w:p w14:paraId="1ED36925" w14:textId="77777777" w:rsidR="00102C22" w:rsidRDefault="00000000">
            <w:pPr>
              <w:pStyle w:val="ListParagraph1"/>
              <w:spacing w:before="120" w:after="60"/>
            </w:pPr>
            <w:r>
              <w:rPr>
                <w:sz w:val="24"/>
              </w:rPr>
              <w:t>Tier thresholds: Member (0-99), Silver (100-299), Gold (300-499), Platinum (500+).</w:t>
            </w:r>
          </w:p>
          <w:p w14:paraId="2F7563C5" w14:textId="77777777" w:rsidR="00102C22" w:rsidRDefault="00000000">
            <w:pPr>
              <w:pStyle w:val="ListParagraph1"/>
              <w:spacing w:before="120" w:after="60"/>
            </w:pPr>
            <w:r>
              <w:rPr>
                <w:sz w:val="24"/>
              </w:rPr>
              <w:lastRenderedPageBreak/>
              <w:t>Tier evaluations occur monthly.</w:t>
            </w:r>
          </w:p>
        </w:tc>
      </w:tr>
    </w:tbl>
    <w:p w14:paraId="51A026C9" w14:textId="77777777" w:rsidR="009915AD" w:rsidRDefault="009915AD" w:rsidP="009915AD">
      <w:pPr>
        <w:pStyle w:val="Heading2"/>
        <w:rPr>
          <w:lang w:val="vi-VN"/>
        </w:rPr>
      </w:pPr>
      <w:r>
        <w:t>UC014 - Manage Service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65783C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07FCBFD2" w14:textId="77777777" w:rsidR="00102C22" w:rsidRDefault="00000000">
            <w:pPr>
              <w:jc w:val="center"/>
            </w:pPr>
            <w:r>
              <w:rPr>
                <w:b/>
              </w:rPr>
              <w:t>USE CASE-009 SPECIFICATION</w:t>
            </w:r>
          </w:p>
        </w:tc>
      </w:tr>
      <w:tr w:rsidR="009915AD" w:rsidRPr="009915AD" w14:paraId="43C5851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66639E2"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UC014</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54650D8C" w14:textId="77777777" w:rsidR="00102C22" w:rsidRDefault="00000000">
            <w:r>
              <w:t>1.0</w:t>
            </w:r>
          </w:p>
        </w:tc>
      </w:tr>
      <w:tr w:rsidR="009915AD" w:rsidRPr="009915AD" w14:paraId="32FDD0C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B8F4C93"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Service</w:t>
            </w:r>
          </w:p>
        </w:tc>
      </w:tr>
      <w:tr w:rsidR="009915AD" w:rsidRPr="009915AD" w14:paraId="44EBFCF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E3F4366"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C09897A" w14:textId="77777777" w:rsidR="00102C22" w:rsidRDefault="00000000">
            <w:r>
              <w:t>AutoWash Development Team</w:t>
            </w:r>
          </w:p>
        </w:tc>
      </w:tr>
      <w:tr w:rsidR="009915AD" w:rsidRPr="009915AD" w14:paraId="49E0CE79"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C545C15"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0A77C631"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6575777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05DDE02"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2"/>
              <w:gridCol w:w="4283"/>
            </w:tblGrid>
            <w:tr w:rsidR="009915AD" w:rsidRPr="009915AD" w14:paraId="48A4C5A3" w14:textId="77777777">
              <w:tc>
                <w:tcPr>
                  <w:tcW w:w="4375" w:type="dxa"/>
                  <w:tcBorders>
                    <w:top w:val="single" w:sz="4" w:space="0" w:color="auto"/>
                    <w:left w:val="single" w:sz="4" w:space="0" w:color="auto"/>
                    <w:bottom w:val="single" w:sz="4" w:space="0" w:color="auto"/>
                    <w:right w:val="single" w:sz="4" w:space="0" w:color="auto"/>
                  </w:tcBorders>
                  <w:hideMark/>
                </w:tcPr>
                <w:p w14:paraId="3C1ADBB4"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6D6B4E39"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2"/>
                </w:tcPr>
                <w:p>
                  <w:r>
                    <w:t>1. Administrator opens 'Manage Services' tab.</w:t>
                  </w:r>
                </w:p>
              </w:tc>
              <w:tc>
                <w:tcPr>
                  <w:tcW w:type="dxa" w:w="4283"/>
                </w:tcPr>
                <w:p>
                  <w:r>
                    <w:t>System displays list of packages and prices.</w:t>
                  </w:r>
                </w:p>
              </w:tc>
            </w:tr>
            <w:tr>
              <w:tc>
                <w:tcPr>
                  <w:tcW w:type="dxa" w:w="4282"/>
                </w:tcPr>
                <w:p>
                  <w:r>
                    <w:t>2. Administrator modifies an existing package price or adds a new service package.</w:t>
                  </w:r>
                </w:p>
              </w:tc>
              <w:tc>
                <w:tcPr>
                  <w:tcW w:type="dxa" w:w="4283"/>
                </w:tcPr>
                <w:p>
                  <w:r>
                    <w:t>System validates pricing and duration values.</w:t>
                  </w:r>
                </w:p>
              </w:tc>
            </w:tr>
            <w:tr>
              <w:tc>
                <w:tcPr>
                  <w:tcW w:type="dxa" w:w="4282"/>
                </w:tcPr>
                <w:p>
                  <w:r>
                    <w:t>3. Administrator clicks 'Save'.</w:t>
                  </w:r>
                </w:p>
              </w:tc>
              <w:tc>
                <w:tcPr>
                  <w:tcW w:type="dxa" w:w="4283"/>
                </w:tcPr>
                <w:p>
                  <w:r>
                    <w:t>System updates database and displays updated catalog.</w:t>
                  </w:r>
                </w:p>
              </w:tc>
            </w:tr>
          </w:tbl>
          <w:p w14:paraId="6A5D8B36" w14:textId="77777777" w:rsidR="00102C22" w:rsidRDefault="00000000">
            <w:pPr>
              <w:pStyle w:val="ListParagraph1"/>
              <w:spacing w:before="120" w:after="60"/>
            </w:pPr>
            <w:r>
              <w:rPr>
                <w:sz w:val="24"/>
              </w:rPr>
              <w:t>Admin</w:t>
            </w:r>
          </w:p>
          <w:p w14:paraId="21B29540" w14:textId="77777777" w:rsidR="00102C22" w:rsidRDefault="00000000">
            <w:r/>
            <w:r>
              <w:rPr>
                <w:b/>
              </w:rPr>
              <w:t>Summary:</w:t>
              <w:br/>
            </w:r>
            <w:r>
              <w:t>Allows Administrator to manage the service catalog, including wash packages, pricing, durations, and active add-on options.</w:t>
            </w:r>
          </w:p>
          <w:p w14:paraId="5B146AAD" w14:textId="77777777" w:rsidR="00102C22" w:rsidRDefault="00000000">
            <w:r/>
            <w:r>
              <w:rPr>
                <w:b/>
              </w:rPr>
              <w:t>Goal:</w:t>
              <w:br/>
            </w:r>
            <w:r>
              <w:t>Update and maintain wash services and pricing.</w:t>
            </w:r>
          </w:p>
          <w:p w14:paraId="394D520E" w14:textId="77777777" w:rsidR="00102C22" w:rsidRDefault="00000000">
            <w:r/>
            <w:r>
              <w:rPr>
                <w:b/>
              </w:rPr>
              <w:t>Triggers:</w:t>
              <w:br/>
            </w:r>
            <w:r>
              <w:t>Administrator needs to adjust pricing or add new wash packages.</w:t>
            </w:r>
          </w:p>
          <w:p w14:paraId="6651A971" w14:textId="77777777" w:rsidR="00102C22" w:rsidRDefault="00000000">
            <w:r/>
            <w:r>
              <w:rPr>
                <w:b/>
              </w:rPr>
              <w:t>Preconditions:</w:t>
              <w:br/>
            </w:r>
            <w:r>
              <w:t>Administrator is logged into Admin Panel.</w:t>
            </w:r>
          </w:p>
          <w:p w14:paraId="65DE4364" w14:textId="77777777" w:rsidR="00102C22" w:rsidRDefault="00000000">
            <w:pPr>
              <w:pStyle w:val="ListParagraph1"/>
              <w:spacing w:before="120" w:after="60"/>
            </w:pPr>
            <w:r>
              <w:rPr>
                <w:sz w:val="24"/>
              </w:rPr>
              <w:t>Admin is logged into Admin Panel.</w:t>
            </w:r>
          </w:p>
          <w:p w14:paraId="1ACC5063" w14:textId="77777777" w:rsidR="00102C22" w:rsidRDefault="00000000">
            <w:r/>
            <w:r>
              <w:rPr>
                <w:b/>
              </w:rPr>
              <w:t>Post Conditions:</w:t>
              <w:br/>
            </w:r>
            <w:r>
              <w:t>Services database table is updated.</w:t>
            </w:r>
          </w:p>
          <w:p w14:paraId="2B349F83" w14:textId="77777777" w:rsidR="00102C22" w:rsidRDefault="00000000">
            <w:pPr>
              <w:pStyle w:val="ListParagraph1"/>
              <w:spacing w:before="120" w:after="60"/>
            </w:pPr>
            <w:r>
              <w:rPr>
                <w:sz w:val="24"/>
              </w:rPr>
              <w:t>Services database table is updated.</w:t>
            </w:r>
          </w:p>
          <w:p w14:paraId="1CD82B40" w14:textId="77777777" w:rsidR="00102C22" w:rsidRDefault="00000000">
            <w:r/>
            <w:r>
              <w:rPr>
                <w:b/>
              </w:rPr>
              <w:t>Main Success Scenario:</w:t>
              <w:br/>
            </w:r>
          </w:p>
          <w:p w14:paraId="2BFFF4BE" w14:textId="77777777" w:rsidR="00102C22" w:rsidRDefault="00000000">
            <w:r>
              <w:t>1. Admin logs into Admin Panel and navigates to "Service Management."</w:t>
            </w:r>
          </w:p>
          <w:p w14:paraId="155CE33C" w14:textId="77777777" w:rsidR="00102C22" w:rsidRDefault="00000000">
            <w:r>
              <w:t>2. System displays the list of current wash service packages with names, descriptions, and prices.</w:t>
            </w:r>
          </w:p>
          <w:p w14:paraId="27862FD8" w14:textId="77777777" w:rsidR="00102C22" w:rsidRDefault="00000000">
            <w:r>
              <w:t>3. Admin selects "Add New Service" and fills in service name, description, duration, and price.</w:t>
            </w:r>
          </w:p>
          <w:p w14:paraId="61E62A0A" w14:textId="77777777" w:rsidR="00102C22" w:rsidRDefault="00000000">
            <w:r>
              <w:t>4. System validates that no duplicate service name exists.</w:t>
            </w:r>
          </w:p>
          <w:p w14:paraId="55E7A0CA" w14:textId="77777777" w:rsidR="00102C22" w:rsidRDefault="00000000">
            <w:r>
              <w:t>5. Admin saves the new service; system adds it to the active service catalog.</w:t>
            </w:r>
          </w:p>
          <w:p w14:paraId="32105973" w14:textId="77777777" w:rsidR="00102C22" w:rsidRDefault="00000000">
            <w:r>
              <w:t>6. Admin can also select an existing service and click "Edit."</w:t>
            </w:r>
          </w:p>
          <w:p w14:paraId="3844521E" w14:textId="77777777" w:rsidR="00102C22" w:rsidRDefault="00000000">
            <w:r>
              <w:t>7. Admin modifies price or description and saves.</w:t>
            </w:r>
          </w:p>
          <w:p w14:paraId="300F0B5C" w14:textId="77777777" w:rsidR="00102C22" w:rsidRDefault="00000000">
            <w:r>
              <w:t>8. System updates the service record; changes apply to all future bookings only.</w:t>
            </w:r>
          </w:p>
          <w:p w14:paraId="4C33A6AE" w14:textId="77777777" w:rsidR="00102C22" w:rsidRDefault="00000000">
            <w:r>
              <w:t>9. Admin can deactivate a service by toggling its "Active" status.</w:t>
            </w:r>
          </w:p>
          <w:p w14:paraId="748E4E61" w14:textId="77777777" w:rsidR="00102C22" w:rsidRDefault="00000000">
            <w:r/>
            <w:r>
              <w:rPr>
                <w:b/>
              </w:rPr>
              <w:t>Alternative Scenario:</w:t>
              <w:br/>
            </w:r>
            <w:r>
              <w:t>None</w:t>
            </w:r>
          </w:p>
          <w:p w14:paraId="1261D208" w14:textId="77777777" w:rsidR="00102C22" w:rsidRDefault="00000000">
            <w:r>
              <w:t>None</w:t>
            </w:r>
          </w:p>
          <w:p w14:paraId="4DC33ADF" w14:textId="77777777" w:rsidR="00102C22" w:rsidRDefault="00000000">
            <w:r/>
            <w:r>
              <w:rPr>
                <w:b/>
              </w:rPr>
              <w:t>Exceptions:</w:t>
              <w:br/>
            </w:r>
            <w:r>
              <w:t>1. Validation error: Price is negative or duration is invalid. System alerts and blocks save.</w:t>
            </w:r>
          </w:p>
          <w:p w14:paraId="55B65F2B" w14:textId="77777777" w:rsidR="00102C22" w:rsidRDefault="00000000">
            <w:r>
              <w:t>1. Validation error: Price is negative or duration is invalid. System alerts and blocks save.</w:t>
            </w:r>
          </w:p>
          <w:p w14:paraId="506DCC83" w14:textId="77777777" w:rsidR="00102C22" w:rsidRDefault="00000000">
            <w:r/>
            <w:r>
              <w:rPr>
                <w:b/>
              </w:rPr>
              <w:t>Relationships:</w:t>
              <w:br/>
            </w:r>
            <w:r>
              <w:t>None</w:t>
            </w:r>
          </w:p>
          <w:p w14:paraId="1F4B99E7" w14:textId="77777777" w:rsidR="00102C22" w:rsidRDefault="00000000">
            <w:r>
              <w:t>None</w:t>
            </w:r>
          </w:p>
          <w:p w14:paraId="325C045E" w14:textId="77777777" w:rsidR="00102C22" w:rsidRDefault="00000000">
            <w:r/>
            <w:r>
              <w:rPr>
                <w:b/>
              </w:rPr>
              <w:t>Business Rules:</w:t>
              <w:br/>
            </w:r>
            <w:r>
              <w:t>Any price changes will only apply to future bookings and will not affect bookings already placed.</w:t>
            </w:r>
          </w:p>
          <w:p w14:paraId="0F204EA3" w14:textId="77777777" w:rsidR="00102C22" w:rsidRDefault="00000000">
            <w:pPr>
              <w:pStyle w:val="ListParagraph1"/>
              <w:spacing w:before="120" w:after="60"/>
            </w:pPr>
            <w:r>
              <w:rPr>
                <w:sz w:val="24"/>
              </w:rPr>
              <w:t>Any price changes will only apply to future bookings and will not affect bookings already placed.</w:t>
            </w:r>
          </w:p>
        </w:tc>
      </w:tr>
    </w:tbl>
    <w:p w14:paraId="097E8DC2" w14:textId="77777777" w:rsidR="009915AD" w:rsidRDefault="009915AD" w:rsidP="009915AD">
      <w:pPr>
        <w:pStyle w:val="Heading2"/>
        <w:rPr>
          <w:lang w:val="vi-VN"/>
        </w:rPr>
      </w:pPr>
      <w:r>
        <w:t>UC015 - Manage Customers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40E3D5E4"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5710F715" w14:textId="77777777" w:rsidR="00102C22" w:rsidRDefault="00000000">
            <w:pPr>
              <w:jc w:val="center"/>
            </w:pPr>
            <w:r>
              <w:rPr>
                <w:b/>
              </w:rPr>
              <w:t>USE CASE-010 SPECIFICATION</w:t>
            </w:r>
          </w:p>
        </w:tc>
      </w:tr>
      <w:tr w:rsidR="009915AD" w:rsidRPr="009915AD" w14:paraId="5329C7B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F916FEE"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UC015</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F3C9B96" w14:textId="77777777" w:rsidR="00102C22" w:rsidRDefault="00000000">
            <w:r>
              <w:t>1.0</w:t>
            </w:r>
          </w:p>
        </w:tc>
      </w:tr>
      <w:tr w:rsidR="009915AD" w:rsidRPr="009915AD" w14:paraId="49CD80B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4E0C6C7"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Customers</w:t>
            </w:r>
          </w:p>
        </w:tc>
      </w:tr>
      <w:tr w:rsidR="009915AD" w:rsidRPr="009915AD" w14:paraId="288D1998"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BCF07A0"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00647299" w14:textId="77777777" w:rsidR="00102C22" w:rsidRDefault="00000000">
            <w:r>
              <w:t>AutoWash Development Team</w:t>
            </w:r>
          </w:p>
        </w:tc>
      </w:tr>
      <w:tr w:rsidR="009915AD" w:rsidRPr="009915AD" w14:paraId="25FB10A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81BB708"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4EBD96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764D166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BBB7186"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3"/>
              <w:gridCol w:w="4282"/>
            </w:tblGrid>
            <w:tr w:rsidR="009915AD" w:rsidRPr="009915AD" w14:paraId="4DC54877" w14:textId="77777777">
              <w:tc>
                <w:tcPr>
                  <w:tcW w:w="4375" w:type="dxa"/>
                  <w:tcBorders>
                    <w:top w:val="single" w:sz="4" w:space="0" w:color="auto"/>
                    <w:left w:val="single" w:sz="4" w:space="0" w:color="auto"/>
                    <w:bottom w:val="single" w:sz="4" w:space="0" w:color="auto"/>
                    <w:right w:val="single" w:sz="4" w:space="0" w:color="auto"/>
                  </w:tcBorders>
                  <w:hideMark/>
                </w:tcPr>
                <w:p w14:paraId="50FEEFC1"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5F40A34A"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3"/>
                </w:tcPr>
                <w:p>
                  <w:r>
                    <w:t>1. Administrator searches for customer by phone number or license plate.</w:t>
                  </w:r>
                </w:p>
              </w:tc>
              <w:tc>
                <w:tcPr>
                  <w:tcW w:type="dxa" w:w="4282"/>
                </w:tcPr>
                <w:p>
                  <w:r>
                    <w:t>System displays matching customer profile, history, and points balance.</w:t>
                  </w:r>
                </w:p>
              </w:tc>
            </w:tr>
            <w:tr>
              <w:tc>
                <w:tcPr>
                  <w:tcW w:type="dxa" w:w="4283"/>
                </w:tcPr>
                <w:p>
                  <w:r>
                    <w:t>2. Administrator updates profile details or enters manual point adjustment and reason.</w:t>
                  </w:r>
                </w:p>
              </w:tc>
              <w:tc>
                <w:tcPr>
                  <w:tcW w:type="dxa" w:w="4282"/>
                </w:tcPr>
                <w:p>
                  <w:r>
                    <w:t>System validates input.</w:t>
                  </w:r>
                </w:p>
              </w:tc>
            </w:tr>
            <w:tr>
              <w:tc>
                <w:tcPr>
                  <w:tcW w:type="dxa" w:w="4283"/>
                </w:tcPr>
                <w:p>
                  <w:r>
                    <w:t>3. Administrator clicks 'Save'.</w:t>
                  </w:r>
                </w:p>
              </w:tc>
              <w:tc>
                <w:tcPr>
                  <w:tcW w:type="dxa" w:w="4282"/>
                </w:tcPr>
                <w:p>
                  <w:r>
                    <w:t>System updates database, logs the point adjustment reason, and shows success message.</w:t>
                  </w:r>
                </w:p>
              </w:tc>
            </w:tr>
          </w:tbl>
          <w:p w14:paraId="11ADBC37" w14:textId="77777777" w:rsidR="00102C22" w:rsidRDefault="00000000">
            <w:pPr>
              <w:pStyle w:val="ListParagraph1"/>
              <w:spacing w:before="120" w:after="60"/>
            </w:pPr>
            <w:r>
              <w:rPr>
                <w:sz w:val="24"/>
              </w:rPr>
              <w:t>Admin / Staff</w:t>
            </w:r>
          </w:p>
          <w:p w14:paraId="511A3DFB" w14:textId="77777777" w:rsidR="00102C22" w:rsidRDefault="00000000">
            <w:r/>
            <w:r>
              <w:rPr>
                <w:b/>
              </w:rPr>
              <w:t>Summary:</w:t>
              <w:br/>
            </w:r>
            <w:r>
              <w:t>Allows Administrator to view customer lists, search profiles, check point history, and perform manual point adjustments with logs.</w:t>
            </w:r>
          </w:p>
          <w:p w14:paraId="76C8A244" w14:textId="77777777" w:rsidR="00102C22" w:rsidRDefault="00000000">
            <w:r/>
            <w:r>
              <w:rPr>
                <w:b/>
              </w:rPr>
              <w:t>Goal:</w:t>
              <w:br/>
            </w:r>
            <w:r>
              <w:t>Verify customer details and adjust points manually if necessary.</w:t>
            </w:r>
          </w:p>
          <w:p w14:paraId="0A0613FA" w14:textId="77777777" w:rsidR="00102C22" w:rsidRDefault="00000000">
            <w:r/>
            <w:r>
              <w:rPr>
                <w:b/>
              </w:rPr>
              <w:t>Triggers:</w:t>
              <w:br/>
            </w:r>
            <w:r>
              <w:t>Administrator opens Customer Management panel.</w:t>
            </w:r>
          </w:p>
          <w:p w14:paraId="2639084E" w14:textId="77777777" w:rsidR="00102C22" w:rsidRDefault="00000000">
            <w:r/>
            <w:r>
              <w:rPr>
                <w:b/>
              </w:rPr>
              <w:t>Preconditions:</w:t>
              <w:br/>
            </w:r>
            <w:r>
              <w:t>Administrator is logged into Admin Panel.</w:t>
            </w:r>
          </w:p>
          <w:p w14:paraId="750071CC" w14:textId="77777777" w:rsidR="00102C22" w:rsidRDefault="00000000">
            <w:pPr>
              <w:pStyle w:val="ListParagraph1"/>
              <w:spacing w:before="120" w:after="60"/>
            </w:pPr>
            <w:r>
              <w:rPr>
                <w:sz w:val="24"/>
              </w:rPr>
              <w:t xml:space="preserve">Staff </w:t>
            </w:r>
            <w:proofErr w:type="gramStart"/>
            <w:r>
              <w:rPr>
                <w:sz w:val="24"/>
              </w:rPr>
              <w:t>is</w:t>
            </w:r>
            <w:proofErr w:type="gramEnd"/>
            <w:r>
              <w:rPr>
                <w:sz w:val="24"/>
              </w:rPr>
              <w:t xml:space="preserve"> logged into Admin Panel.</w:t>
            </w:r>
          </w:p>
          <w:p w14:paraId="2D1A9AAB" w14:textId="77777777" w:rsidR="00102C22" w:rsidRDefault="00000000">
            <w:r/>
            <w:r>
              <w:rPr>
                <w:b/>
              </w:rPr>
              <w:t>Post Conditions:</w:t>
              <w:br/>
            </w:r>
            <w:r>
              <w:t>Customer loyalty points or account status is updated in database.</w:t>
            </w:r>
          </w:p>
          <w:p w14:paraId="70AC59D3" w14:textId="77777777" w:rsidR="00102C22" w:rsidRDefault="00000000">
            <w:pPr>
              <w:pStyle w:val="ListParagraph1"/>
              <w:spacing w:before="120" w:after="60"/>
            </w:pPr>
            <w:r>
              <w:rPr>
                <w:sz w:val="24"/>
              </w:rPr>
              <w:t>Customer profile or points details are updated.</w:t>
            </w:r>
          </w:p>
          <w:p w14:paraId="1EFEED57" w14:textId="77777777" w:rsidR="00102C22" w:rsidRDefault="00000000">
            <w:r/>
            <w:r>
              <w:rPr>
                <w:b/>
              </w:rPr>
              <w:t>Main Success Scenario:</w:t>
              <w:br/>
            </w:r>
          </w:p>
          <w:p w14:paraId="34E3D57C" w14:textId="77777777" w:rsidR="00102C22" w:rsidRDefault="00000000">
            <w:r>
              <w:t>1. Admin/Staff logs into Admin Panel and navigates to "Customer Management."</w:t>
            </w:r>
          </w:p>
          <w:p w14:paraId="2381B656" w14:textId="77777777" w:rsidR="00102C22" w:rsidRDefault="00000000">
            <w:r>
              <w:t>2. System displays a searchable, paginated list of all registered customers.</w:t>
            </w:r>
          </w:p>
          <w:p w14:paraId="423CD53D" w14:textId="77777777" w:rsidR="00102C22" w:rsidRDefault="00000000">
            <w:r>
              <w:t>3. Staff searches by name, email, or license plate to find a specific customer.</w:t>
            </w:r>
          </w:p>
          <w:p w14:paraId="32CD5064" w14:textId="77777777" w:rsidR="00102C22" w:rsidRDefault="00000000">
            <w:r>
              <w:t xml:space="preserve">4. Staff </w:t>
            </w:r>
            <w:proofErr w:type="gramStart"/>
            <w:r>
              <w:t>selects</w:t>
            </w:r>
            <w:proofErr w:type="gramEnd"/>
            <w:r>
              <w:t xml:space="preserve"> a customer profile to view full details: contact info, vehicles, tier status, point balance, and booking history.</w:t>
            </w:r>
          </w:p>
          <w:p w14:paraId="0991CDE5" w14:textId="77777777" w:rsidR="00102C22" w:rsidRDefault="00000000">
            <w:r>
              <w:t>5. Admin selects "Adjust Points" and enters the number of points to add or deduct with a mandatory reason (minimum 10 characters).</w:t>
            </w:r>
          </w:p>
          <w:p w14:paraId="39947B32" w14:textId="77777777" w:rsidR="00102C22" w:rsidRDefault="00000000">
            <w:r>
              <w:t>6. System validates the adjustment (non-negative result required) and applies it.</w:t>
            </w:r>
          </w:p>
          <w:p w14:paraId="1046FF10" w14:textId="77777777" w:rsidR="00102C22" w:rsidRDefault="00000000">
            <w:r>
              <w:t>7. Admin can also assign a promotional voucher manually from the voucher catalog.</w:t>
            </w:r>
          </w:p>
          <w:p w14:paraId="0EB3D0BF" w14:textId="77777777" w:rsidR="00102C22" w:rsidRDefault="00000000">
            <w:r>
              <w:t>8. System records the manual adjustment in the loyalty audit log.</w:t>
            </w:r>
          </w:p>
          <w:p w14:paraId="235BF140" w14:textId="77777777" w:rsidR="00102C22" w:rsidRDefault="00000000">
            <w:r/>
            <w:r>
              <w:rPr>
                <w:b/>
              </w:rPr>
              <w:t>Alternative Scenario:</w:t>
              <w:br/>
            </w:r>
            <w:r>
              <w:t>None</w:t>
            </w:r>
          </w:p>
          <w:p w14:paraId="1942F121" w14:textId="77777777" w:rsidR="00102C22" w:rsidRDefault="00000000">
            <w:r>
              <w:lastRenderedPageBreak/>
              <w:t>None</w:t>
            </w:r>
          </w:p>
          <w:p w14:paraId="38294067" w14:textId="77777777" w:rsidR="00102C22" w:rsidRDefault="00000000">
            <w:r/>
            <w:r>
              <w:rPr>
                <w:b/>
              </w:rPr>
              <w:t>Exceptions:</w:t>
              <w:br/>
            </w:r>
            <w:r>
              <w:t>None</w:t>
            </w:r>
          </w:p>
          <w:p w14:paraId="219878DA" w14:textId="77777777" w:rsidR="00102C22" w:rsidRDefault="00000000">
            <w:r>
              <w:t>None</w:t>
            </w:r>
          </w:p>
          <w:p w14:paraId="7160F6F8" w14:textId="77777777" w:rsidR="00102C22" w:rsidRDefault="00000000">
            <w:r/>
            <w:r>
              <w:rPr>
                <w:b/>
              </w:rPr>
              <w:t>Relationships:</w:t>
              <w:br/>
            </w:r>
            <w:r>
              <w:t>None</w:t>
            </w:r>
          </w:p>
          <w:p w14:paraId="2FEF75A4" w14:textId="77777777" w:rsidR="00102C22" w:rsidRDefault="00000000">
            <w:r>
              <w:t>None</w:t>
            </w:r>
          </w:p>
          <w:p w14:paraId="1080DDA3" w14:textId="77777777" w:rsidR="00102C22" w:rsidRDefault="00000000">
            <w:r/>
            <w:r>
              <w:rPr>
                <w:b/>
              </w:rPr>
              <w:t>Business Rules:</w:t>
              <w:br/>
            </w:r>
            <w:r>
              <w:t>Manual point adjustments must have a logged justification reason.</w:t>
            </w:r>
          </w:p>
          <w:p w14:paraId="3AC36D83" w14:textId="77777777" w:rsidR="00102C22" w:rsidRDefault="00000000">
            <w:pPr>
              <w:pStyle w:val="ListParagraph1"/>
              <w:spacing w:before="120" w:after="60"/>
            </w:pPr>
            <w:r>
              <w:rPr>
                <w:sz w:val="24"/>
              </w:rPr>
              <w:t>All manual loyalty point adjustments must have a recorded reason of at least 10 characters.</w:t>
            </w:r>
          </w:p>
        </w:tc>
      </w:tr>
    </w:tbl>
    <w:p w14:paraId="37A78E66" w14:textId="77777777" w:rsidR="009915AD" w:rsidRDefault="009915AD" w:rsidP="009915AD">
      <w:pPr>
        <w:pStyle w:val="Heading2"/>
        <w:rPr>
          <w:lang w:val="vi-VN"/>
        </w:rPr>
      </w:pPr>
      <w:r>
        <w:t>UC016 - Configuration Promotions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79901E18"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320EB706" w14:textId="77777777" w:rsidR="00102C22" w:rsidRDefault="00000000">
            <w:pPr>
              <w:jc w:val="center"/>
            </w:pPr>
            <w:r>
              <w:rPr>
                <w:b/>
              </w:rPr>
              <w:t>USE CASE-011 SPECIFICATION</w:t>
            </w:r>
          </w:p>
        </w:tc>
      </w:tr>
      <w:tr w:rsidR="009915AD" w:rsidRPr="009915AD" w14:paraId="0B6F62C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8DF7269"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UC016</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436EC459" w14:textId="77777777" w:rsidR="00102C22" w:rsidRDefault="00000000">
            <w:r>
              <w:t>1.0</w:t>
            </w:r>
          </w:p>
        </w:tc>
      </w:tr>
      <w:tr w:rsidR="009915AD" w:rsidRPr="009915AD" w14:paraId="77369C9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B2C201D"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Configuration Promotions</w:t>
            </w:r>
          </w:p>
        </w:tc>
      </w:tr>
      <w:tr w:rsidR="009915AD" w:rsidRPr="009915AD" w14:paraId="31B2975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522CEB0"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35FEA77" w14:textId="77777777" w:rsidR="00102C22" w:rsidRDefault="00000000">
            <w:r>
              <w:t>AutoWash Development Team</w:t>
            </w:r>
          </w:p>
        </w:tc>
      </w:tr>
      <w:tr w:rsidR="009915AD" w:rsidRPr="009915AD" w14:paraId="050E55A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65DD92"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47974B6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6F13DC86"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11F7E7EB"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7"/>
              <w:gridCol w:w="4278"/>
            </w:tblGrid>
            <w:tr w:rsidR="009915AD" w:rsidRPr="009915AD" w14:paraId="33AEC662" w14:textId="77777777">
              <w:tc>
                <w:tcPr>
                  <w:tcW w:w="4375" w:type="dxa"/>
                  <w:tcBorders>
                    <w:top w:val="single" w:sz="4" w:space="0" w:color="auto"/>
                    <w:left w:val="single" w:sz="4" w:space="0" w:color="auto"/>
                    <w:bottom w:val="single" w:sz="4" w:space="0" w:color="auto"/>
                    <w:right w:val="single" w:sz="4" w:space="0" w:color="auto"/>
                  </w:tcBorders>
                  <w:hideMark/>
                </w:tcPr>
                <w:p w14:paraId="6E88E175"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143E4376"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7"/>
                </w:tcPr>
                <w:p>
                  <w:r>
                    <w:t>1. Administrator navigates to 'Loyalty Configurations'.</w:t>
                  </w:r>
                </w:p>
              </w:tc>
              <w:tc>
                <w:tcPr>
                  <w:tcW w:type="dxa" w:w="4278"/>
                </w:tcPr>
                <w:p>
                  <w:r>
                    <w:t>System displays active points rate and promotions list.</w:t>
                  </w:r>
                </w:p>
              </w:tc>
            </w:tr>
            <w:tr>
              <w:tc>
                <w:tcPr>
                  <w:tcW w:type="dxa" w:w="4287"/>
                </w:tcPr>
                <w:p>
                  <w:r>
                    <w:t>2. Administrator modifies point rate or adds new promo rules.</w:t>
                  </w:r>
                </w:p>
              </w:tc>
              <w:tc>
                <w:tcPr>
                  <w:tcW w:type="dxa" w:w="4278"/>
                </w:tcPr>
                <w:p>
                  <w:r>
                    <w:t>System validates promo parameters.</w:t>
                  </w:r>
                </w:p>
              </w:tc>
            </w:tr>
            <w:tr>
              <w:tc>
                <w:tcPr>
                  <w:tcW w:type="dxa" w:w="4287"/>
                </w:tcPr>
                <w:p>
                  <w:r>
                    <w:t>3. Administrator clicks 'Save'.</w:t>
                  </w:r>
                </w:p>
              </w:tc>
              <w:tc>
                <w:tcPr>
                  <w:tcW w:type="dxa" w:w="4278"/>
                </w:tcPr>
                <w:p>
                  <w:r>
                    <w:t>System updates database and activates promotion rules.</w:t>
                  </w:r>
                </w:p>
              </w:tc>
            </w:tr>
          </w:tbl>
          <w:p w14:paraId="3AA097E6" w14:textId="77777777" w:rsidR="00102C22" w:rsidRDefault="00000000">
            <w:pPr>
              <w:pStyle w:val="ListParagraph1"/>
              <w:spacing w:before="120" w:after="60"/>
            </w:pPr>
            <w:r>
              <w:rPr>
                <w:sz w:val="24"/>
              </w:rPr>
              <w:t>Admin</w:t>
            </w:r>
          </w:p>
          <w:p w14:paraId="3DF01BB0" w14:textId="77777777" w:rsidR="00102C22" w:rsidRDefault="00000000">
            <w:r/>
            <w:r>
              <w:rPr>
                <w:b/>
              </w:rPr>
              <w:t>Summary:</w:t>
              <w:br/>
            </w:r>
            <w:r>
              <w:t>Allows Administrator to configure loyalty rules, point accumulation rates, and create promotional campaigns targeting specific membership tiers.</w:t>
            </w:r>
          </w:p>
          <w:p w14:paraId="3F630435" w14:textId="77777777" w:rsidR="00102C22" w:rsidRDefault="00000000">
            <w:r/>
            <w:r>
              <w:rPr>
                <w:b/>
              </w:rPr>
              <w:t>Goal:</w:t>
              <w:br/>
            </w:r>
            <w:r>
              <w:t>Set up promotion campaigns and configure loyalty parameters.</w:t>
            </w:r>
          </w:p>
          <w:p w14:paraId="54A533DA" w14:textId="77777777" w:rsidR="00102C22" w:rsidRDefault="00000000">
            <w:r/>
            <w:r>
              <w:rPr>
                <w:b/>
              </w:rPr>
              <w:t>Triggers:</w:t>
              <w:br/>
            </w:r>
            <w:r>
              <w:t>Administrator wants to create a new campaign or modify points config.</w:t>
            </w:r>
          </w:p>
          <w:p w14:paraId="60C320CA" w14:textId="77777777" w:rsidR="00102C22" w:rsidRDefault="00000000">
            <w:r/>
            <w:r>
              <w:rPr>
                <w:b/>
              </w:rPr>
              <w:t>Preconditions:</w:t>
              <w:br/>
            </w:r>
            <w:r>
              <w:t>Administrator is logged into Admin Panel.</w:t>
            </w:r>
          </w:p>
          <w:p w14:paraId="38CDC31E" w14:textId="77777777" w:rsidR="00102C22" w:rsidRDefault="00000000">
            <w:pPr>
              <w:pStyle w:val="ListParagraph1"/>
              <w:spacing w:before="120" w:after="60"/>
            </w:pPr>
            <w:r>
              <w:rPr>
                <w:sz w:val="24"/>
              </w:rPr>
              <w:t>Admin is logged into Admin Panel.</w:t>
            </w:r>
          </w:p>
          <w:p w14:paraId="48C338A7" w14:textId="77777777" w:rsidR="00102C22" w:rsidRDefault="00000000">
            <w:r/>
            <w:r>
              <w:rPr>
                <w:b/>
              </w:rPr>
              <w:t>Post Conditions:</w:t>
              <w:br/>
            </w:r>
            <w:r>
              <w:t>Campaign configurations are updated.</w:t>
            </w:r>
          </w:p>
          <w:p w14:paraId="046147F2" w14:textId="77777777" w:rsidR="00102C22" w:rsidRDefault="00000000">
            <w:pPr>
              <w:pStyle w:val="ListParagraph1"/>
              <w:spacing w:before="120" w:after="60"/>
            </w:pPr>
            <w:r>
              <w:rPr>
                <w:sz w:val="24"/>
              </w:rPr>
              <w:t>Campaign configurations are updated.</w:t>
            </w:r>
          </w:p>
          <w:p w14:paraId="2311CA42" w14:textId="77777777" w:rsidR="00102C22" w:rsidRDefault="00000000">
            <w:r/>
            <w:r>
              <w:rPr>
                <w:b/>
              </w:rPr>
              <w:t>Main Success Scenario:</w:t>
              <w:br/>
            </w:r>
          </w:p>
          <w:p w14:paraId="7C891A6B" w14:textId="77777777" w:rsidR="00102C22" w:rsidRDefault="00000000">
            <w:r>
              <w:t>1. Admin logs into Admin Panel and navigates to "Promotions."</w:t>
            </w:r>
          </w:p>
          <w:p w14:paraId="32C76FE9" w14:textId="77777777" w:rsidR="00102C22" w:rsidRDefault="00000000">
            <w:r>
              <w:t>2. System displays list of current and past promotional campaigns.</w:t>
            </w:r>
          </w:p>
          <w:p w14:paraId="281D0CFF" w14:textId="77777777" w:rsidR="00102C22" w:rsidRDefault="00000000">
            <w:r>
              <w:t>3. Admin selects "Create Promotion" and enters: name, discount percentage or fixed amount, applicable tier(s), start date, and end date.</w:t>
            </w:r>
          </w:p>
          <w:p w14:paraId="7D8853D2" w14:textId="77777777" w:rsidR="00102C22" w:rsidRDefault="00000000">
            <w:r>
              <w:t>4. System validates that the new promotion does not overlap with existing active promotions targeting the same tier(s).</w:t>
            </w:r>
          </w:p>
          <w:p w14:paraId="7204A08A" w14:textId="77777777" w:rsidR="00102C22" w:rsidRDefault="00000000">
            <w:r>
              <w:t>5. Admin saves the promotion; system activates it at the specified start date.</w:t>
            </w:r>
          </w:p>
          <w:p w14:paraId="368FB4B6" w14:textId="77777777" w:rsidR="00102C22" w:rsidRDefault="00000000">
            <w:r>
              <w:t>6. Admin can edit or deactivate existing promotions from the list.</w:t>
            </w:r>
          </w:p>
          <w:p w14:paraId="42147738" w14:textId="77777777" w:rsidR="00102C22" w:rsidRDefault="00000000">
            <w:r>
              <w:t>7. System ensures no active promotion has overlapping date ranges for the same tier target.</w:t>
            </w:r>
          </w:p>
          <w:p w14:paraId="262E75AA" w14:textId="77777777" w:rsidR="00102C22" w:rsidRDefault="00000000">
            <w:r/>
            <w:r>
              <w:rPr>
                <w:b/>
              </w:rPr>
              <w:t>Alternative Scenario:</w:t>
              <w:br/>
            </w:r>
            <w:r>
              <w:t>None</w:t>
            </w:r>
          </w:p>
          <w:p w14:paraId="5F64B7D3" w14:textId="77777777" w:rsidR="00102C22" w:rsidRDefault="00000000">
            <w:r>
              <w:t>None</w:t>
            </w:r>
          </w:p>
          <w:p w14:paraId="35ECF4EA" w14:textId="77777777" w:rsidR="00102C22" w:rsidRDefault="00000000">
            <w:r/>
            <w:r>
              <w:rPr>
                <w:b/>
              </w:rPr>
              <w:t>Exceptions:</w:t>
              <w:br/>
            </w:r>
            <w:r>
              <w:t>None</w:t>
            </w:r>
          </w:p>
          <w:p w14:paraId="5E7C97FD" w14:textId="77777777" w:rsidR="00102C22" w:rsidRDefault="00000000">
            <w:r>
              <w:t>None</w:t>
            </w:r>
          </w:p>
          <w:p w14:paraId="6CDF9CB9" w14:textId="77777777" w:rsidR="00102C22" w:rsidRDefault="00000000">
            <w:r/>
            <w:r>
              <w:rPr>
                <w:b/>
              </w:rPr>
              <w:t>Relationships:</w:t>
              <w:br/>
            </w:r>
            <w:r>
              <w:t>None</w:t>
            </w:r>
          </w:p>
          <w:p w14:paraId="598C60EA" w14:textId="77777777" w:rsidR="00102C22" w:rsidRDefault="00000000">
            <w:r>
              <w:t>None</w:t>
            </w:r>
          </w:p>
          <w:p w14:paraId="796EC6A6" w14:textId="77777777" w:rsidR="00102C22" w:rsidRDefault="00000000">
            <w:r/>
            <w:r>
              <w:rPr>
                <w:b/>
              </w:rPr>
              <w:t>Business Rules:</w:t>
              <w:br/>
            </w:r>
            <w:r>
              <w:t>Promotions cannot have overlapping active dates for the same target tiers.</w:t>
            </w:r>
          </w:p>
          <w:p w14:paraId="29C7BFBF" w14:textId="77777777" w:rsidR="00102C22" w:rsidRDefault="00000000">
            <w:pPr>
              <w:pStyle w:val="ListParagraph1"/>
              <w:spacing w:before="120" w:after="60"/>
            </w:pPr>
            <w:r>
              <w:rPr>
                <w:sz w:val="24"/>
              </w:rPr>
              <w:t>Promotions cannot have overlapping active dates for the same target tiers.</w:t>
            </w:r>
          </w:p>
        </w:tc>
      </w:tr>
    </w:tbl>
    <w:p w14:paraId="43695944" w14:textId="77777777" w:rsidR="009915AD" w:rsidRDefault="009915AD" w:rsidP="009915AD">
      <w:pPr>
        <w:pStyle w:val="Heading2"/>
        <w:rPr>
          <w:lang w:val="vi-VN"/>
        </w:rPr>
      </w:pPr>
      <w:r>
        <w:t>UC017 - Manage Bookings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671FD8BE"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9204C66" w14:textId="77777777" w:rsidR="00102C22" w:rsidRDefault="00000000">
            <w:pPr>
              <w:jc w:val="center"/>
            </w:pPr>
            <w:r>
              <w:rPr>
                <w:b/>
              </w:rPr>
              <w:t>USE CASE-012 SPECIFICATION</w:t>
            </w:r>
          </w:p>
        </w:tc>
      </w:tr>
      <w:tr w:rsidR="009915AD" w:rsidRPr="009915AD" w14:paraId="1C6605B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BCADC3F"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UC017</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4CEF88F5" w14:textId="77777777" w:rsidR="00102C22" w:rsidRDefault="00000000">
            <w:r>
              <w:t>1.0</w:t>
            </w:r>
          </w:p>
        </w:tc>
      </w:tr>
      <w:tr w:rsidR="009915AD" w:rsidRPr="009915AD" w14:paraId="7FE1BAB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0F6B1E6"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Bookings</w:t>
            </w:r>
          </w:p>
        </w:tc>
      </w:tr>
      <w:tr w:rsidR="009915AD" w:rsidRPr="009915AD" w14:paraId="6623CFC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1C41283"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A06E8F5" w14:textId="77777777" w:rsidR="00102C22" w:rsidRDefault="00000000">
            <w:r>
              <w:t>AutoWash Development Team</w:t>
            </w:r>
          </w:p>
        </w:tc>
      </w:tr>
      <w:tr w:rsidR="009915AD" w:rsidRPr="009915AD" w14:paraId="4244B54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6E6D7CB"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13F4F49"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1CF43AAC"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60EBE2A6" w14:textId="77777777" w:rsidR="00102C22" w:rsidRDefault="00000000">
            <w:r/>
            <w:r>
              <w:rPr>
                <w:b/>
              </w:rPr>
              <w:t>Actor:</w:t>
              <w:br/>
            </w:r>
            <w:r>
              <w:t>Administrator</w:t>
            </w:r>
          </w:p>
          <w:p>
            <w:r>
              <w:rPr>
                <w:b/>
              </w:rPr>
              <w:t>Summary:</w:t>
              <w:br/>
            </w:r>
            <w:r>
              <w:t>Represents the admin booking workflow services, allowing Administrator to confirm, cancel, and reschedule bookings via the Admin Panel.</w:t>
            </w:r>
          </w:p>
          <w:p>
            <w:r>
              <w:rPr>
                <w:b/>
              </w:rPr>
              <w:t>Goal:</w:t>
              <w:br/>
            </w:r>
            <w:r>
              <w:t>Manage and process customer bookings.</w:t>
            </w:r>
          </w:p>
          <w:p>
            <w:r>
              <w:rPr>
                <w:b/>
              </w:rPr>
              <w:t>Triggers:</w:t>
              <w:br/>
            </w:r>
            <w:r>
              <w:t>Administrator needs to process a booking or update its status.</w:t>
            </w:r>
          </w:p>
          <w:p>
            <w:r>
              <w:rPr>
                <w:b/>
              </w:rPr>
              <w:t>Preconditions:</w:t>
              <w:br/>
            </w:r>
            <w:r>
              <w:t>Administrator is logged into Admin Panel.</w:t>
            </w:r>
          </w:p>
          <w:p>
            <w:r>
              <w:rPr>
                <w:b/>
              </w:rPr>
              <w:t>Post Conditions:</w:t>
              <w:br/>
            </w:r>
            <w:r>
              <w:t>Booking status is updated.</w:t>
            </w:r>
          </w:p>
          <w:p>
            <w:r>
              <w:rPr>
                <w:b/>
              </w:rPr>
              <w:t>Main Success Scenario:</w:t>
              <w:br/>
            </w:r>
            <w:r/>
          </w:p>
          <w:p>
            <w:r>
              <w:rPr>
                <w:b/>
              </w:rPr>
              <w:t>1. Administrator logs into Admin Panel and navigates to 'Booking Management'.</w:t>
              <w:br/>
            </w:r>
            <w:r>
              <w:t>2. System displays a filterable list of all bookings.</w:t>
              <w:br/>
              <w:t>3. Administrator selects a booking in 'Pending' or 'Confirmed' status.</w:t>
              <w:br/>
              <w:t>4. Administrator selects 'Confirm Booking' or 'Cancel Booking'.</w:t>
              <w:br/>
              <w:t>5. System updates booking status, updates the slots, and sends notification to the customer.</w:t>
            </w:r>
          </w:p>
          <w:p>
            <w:r>
              <w:rPr>
                <w:b/>
              </w:rPr>
              <w:t>Alternative Scenario:</w:t>
              <w:br/>
            </w:r>
            <w:r>
              <w:t>Reschedule Booking: 1. Administrator selects 'Reschedule'. 2. Administrator enters new slot. 3. System validates availability and updates slot.</w:t>
            </w:r>
          </w:p>
          <w:p>
            <w:r>
              <w:rPr>
                <w:b/>
              </w:rPr>
              <w:t>Exceptions:</w:t>
              <w:br/>
            </w:r>
            <w:r>
              <w:t>1. Invalid State: Administrator attempts to cancel a completed booking. System blocks action.</w:t>
            </w:r>
          </w:p>
          <w:p>
            <w:r>
              <w:rPr>
                <w:b/>
              </w:rPr>
              <w:t>Relationships:</w:t>
              <w:br/>
            </w:r>
            <w:r>
              <w:t>None</w:t>
            </w:r>
          </w:p>
          <w:p>
            <w:r>
              <w:rPr>
                <w:b/>
              </w:rPr>
              <w:t>Business Rules:</w:t>
              <w:br/>
            </w:r>
            <w:r>
              <w:t>Administrator can reschedule bookings on behalf of customer if slots are available.</w:t>
            </w:r>
          </w:p>
        </w:tc>
      </w:tr>
    </w:tbl>
    <w:p w14:paraId="02DCBE31" w14:textId="77777777" w:rsidR="009915AD" w:rsidRDefault="009915AD" w:rsidP="009915AD">
      <w:pPr>
        <w:pStyle w:val="Heading2"/>
        <w:rPr>
          <w:lang w:val="vi-VN"/>
        </w:rPr>
      </w:pPr>
      <w:r>
        <w:t>UC018 - Manage Loyalty &amp; Tier</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38B8EA1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65FD126E" w14:textId="77777777" w:rsidR="00102C22" w:rsidRDefault="00000000">
            <w:pPr>
              <w:jc w:val="center"/>
            </w:pPr>
            <w:r>
              <w:rPr>
                <w:b/>
              </w:rPr>
              <w:t>USE CASE-013 SPECIFICATION</w:t>
            </w:r>
          </w:p>
        </w:tc>
      </w:tr>
      <w:tr w:rsidR="009915AD" w:rsidRPr="009915AD" w14:paraId="0DED7FFA"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8F85B6E"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UC018</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581C19C" w14:textId="77777777" w:rsidR="00102C22" w:rsidRDefault="00000000">
            <w:r>
              <w:t>1.0</w:t>
            </w:r>
          </w:p>
        </w:tc>
      </w:tr>
      <w:tr w:rsidR="009915AD" w:rsidRPr="009915AD" w14:paraId="3066E0B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B534880"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Loyalty &amp; Tier</w:t>
            </w:r>
          </w:p>
        </w:tc>
      </w:tr>
      <w:tr w:rsidR="009915AD" w:rsidRPr="009915AD" w14:paraId="1734A4C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5C6D0EC"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749D9C7" w14:textId="77777777" w:rsidR="00102C22" w:rsidRDefault="00000000">
            <w:r>
              <w:t>AutoWash Development Team</w:t>
            </w:r>
          </w:p>
        </w:tc>
      </w:tr>
      <w:tr w:rsidR="009915AD" w:rsidRPr="009915AD" w14:paraId="6D0CE10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9A30977"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780171C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63F53F7"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2216DF6"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70"/>
              <w:gridCol w:w="4295"/>
            </w:tblGrid>
            <w:tr w:rsidR="009915AD" w:rsidRPr="009915AD" w14:paraId="37416FE0" w14:textId="77777777">
              <w:tc>
                <w:tcPr>
                  <w:tcW w:w="4375" w:type="dxa"/>
                  <w:tcBorders>
                    <w:top w:val="single" w:sz="4" w:space="0" w:color="auto"/>
                    <w:left w:val="single" w:sz="4" w:space="0" w:color="auto"/>
                    <w:bottom w:val="single" w:sz="4" w:space="0" w:color="auto"/>
                    <w:right w:val="single" w:sz="4" w:space="0" w:color="auto"/>
                  </w:tcBorders>
                  <w:hideMark/>
                </w:tcPr>
                <w:p w14:paraId="778434A1"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25E40285"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70"/>
                </w:tcPr>
                <w:p>
                  <w:r>
                    <w:t>1. Administrator navigates to the 'Loyalty &amp; Tiers' control panel.</w:t>
                  </w:r>
                </w:p>
              </w:tc>
              <w:tc>
                <w:tcPr>
                  <w:tcW w:type="dxa" w:w="4295"/>
                </w:tcPr>
                <w:p>
                  <w:r>
                    <w:t>System displays loyalty configuration settings and member tier parameters. Includes UC023 (Configure Tier Rules).</w:t>
                  </w:r>
                </w:p>
              </w:tc>
            </w:tr>
            <w:tr>
              <w:tc>
                <w:tcPr>
                  <w:tcW w:type="dxa" w:w="4270"/>
                </w:tcPr>
                <w:p>
                  <w:r>
                    <w:t>2. Administrator manually adjusts customer points or assigns a discount voucher.</w:t>
                  </w:r>
                </w:p>
              </w:tc>
              <w:tc>
                <w:tcPr>
                  <w:tcW w:type="dxa" w:w="4295"/>
                </w:tcPr>
                <w:p>
                  <w:r>
                    <w:t>System records changes and registers adjustment logs.</w:t>
                  </w:r>
                </w:p>
              </w:tc>
            </w:tr>
            <w:tr>
              <w:tc>
                <w:tcPr>
                  <w:tcW w:type="dxa" w:w="4270"/>
                </w:tcPr>
                <w:p>
                  <w:r>
                    <w:t>3. Administrator runs the 'Tier Review' job.</w:t>
                  </w:r>
                </w:p>
              </w:tc>
              <w:tc>
                <w:tcPr>
                  <w:tcW w:type="dxa" w:w="4295"/>
                </w:tcPr>
                <w:p>
                  <w:r>
                    <w:t>System includes UC022 (Upgrade / Downgrade Tier) to evaluate customer spend and update tier status.</w:t>
                  </w:r>
                </w:p>
              </w:tc>
            </w:tr>
          </w:tbl>
          <w:p w14:paraId="1A88D750" w14:textId="77777777" w:rsidR="00102C22" w:rsidRDefault="00000000">
            <w:pPr>
              <w:pStyle w:val="ListParagraph1"/>
              <w:spacing w:before="120" w:after="60"/>
            </w:pPr>
            <w:r>
              <w:rPr>
                <w:sz w:val="24"/>
              </w:rPr>
              <w:t>Admin</w:t>
            </w:r>
          </w:p>
          <w:p w14:paraId="0EB8D6EE" w14:textId="77777777" w:rsidR="00102C22" w:rsidRDefault="00000000">
            <w:r/>
            <w:r>
              <w:rPr>
                <w:b/>
              </w:rPr>
              <w:t>Summary:</w:t>
              <w:br/>
            </w:r>
            <w:r>
              <w:t>Represents the admin ability to configure loyalty config rules, run membership tier reviews (TierReview), and manually adjust customer points.</w:t>
            </w:r>
          </w:p>
          <w:p w14:paraId="641A2B25" w14:textId="77777777" w:rsidR="00102C22" w:rsidRDefault="00000000">
            <w:r/>
            <w:r>
              <w:rPr>
                <w:b/>
              </w:rPr>
              <w:t>Goal:</w:t>
              <w:br/>
            </w:r>
            <w:r>
              <w:t>Maintain and review customer loyalty data and membership tiers.</w:t>
            </w:r>
          </w:p>
          <w:p w14:paraId="5AF61D9B" w14:textId="77777777" w:rsidR="00102C22" w:rsidRDefault="00000000">
            <w:r/>
            <w:r>
              <w:rPr>
                <w:b/>
              </w:rPr>
              <w:t>Triggers:</w:t>
              <w:br/>
            </w:r>
            <w:r>
              <w:t>Administrator needs to adjust customer points, assign promotional vouchers, or run the monthly tier evaluation.</w:t>
            </w:r>
          </w:p>
          <w:p w14:paraId="2EDAA41E" w14:textId="77777777" w:rsidR="00102C22" w:rsidRDefault="00000000">
            <w:r/>
            <w:r>
              <w:rPr>
                <w:b/>
              </w:rPr>
              <w:t>Preconditions:</w:t>
              <w:br/>
            </w:r>
            <w:r>
              <w:t>Administrator is logged into the Admin Panel.</w:t>
            </w:r>
          </w:p>
          <w:p w14:paraId="14D6E074" w14:textId="77777777" w:rsidR="00102C22" w:rsidRDefault="00000000">
            <w:pPr>
              <w:pStyle w:val="ListParagraph1"/>
              <w:spacing w:before="120" w:after="60"/>
            </w:pPr>
            <w:r>
              <w:rPr>
                <w:sz w:val="24"/>
              </w:rPr>
              <w:t>Admin is logged into the Admin Panel.</w:t>
            </w:r>
          </w:p>
          <w:p w14:paraId="126D758B" w14:textId="77777777" w:rsidR="00102C22" w:rsidRDefault="00000000">
            <w:r/>
            <w:r>
              <w:rPr>
                <w:b/>
              </w:rPr>
              <w:t>Post Conditions:</w:t>
              <w:br/>
            </w:r>
            <w:r>
              <w:t>Loyalty database records, tier levels, or vouchers are updated.</w:t>
            </w:r>
          </w:p>
          <w:p w14:paraId="0C432034" w14:textId="77777777" w:rsidR="00102C22" w:rsidRDefault="00000000">
            <w:pPr>
              <w:pStyle w:val="ListParagraph1"/>
              <w:spacing w:before="120" w:after="60"/>
            </w:pPr>
            <w:r>
              <w:rPr>
                <w:sz w:val="24"/>
              </w:rPr>
              <w:t>Loyalty database records, tier levels, or vouchers are updated.</w:t>
            </w:r>
          </w:p>
          <w:p w14:paraId="0637220B" w14:textId="77777777" w:rsidR="00102C22" w:rsidRDefault="00000000">
            <w:r/>
            <w:r>
              <w:rPr>
                <w:b/>
              </w:rPr>
              <w:t>Main Success Scenario:</w:t>
              <w:br/>
            </w:r>
          </w:p>
          <w:p w14:paraId="0C21A77D" w14:textId="77777777" w:rsidR="00102C22" w:rsidRDefault="00000000">
            <w:r>
              <w:t>1. Admin logs into Admin Panel and navigates to "Loyalty &amp; Tier Management."</w:t>
            </w:r>
          </w:p>
          <w:p w14:paraId="02230F53" w14:textId="77777777" w:rsidR="00102C22" w:rsidRDefault="00000000">
            <w:r>
              <w:t>2. System includes UC021 (Configure Tier Rules) to allow Admin to set point thresholds for each tier.</w:t>
            </w:r>
          </w:p>
          <w:p w14:paraId="160F9D60" w14:textId="77777777" w:rsidR="00102C22" w:rsidRDefault="00000000">
            <w:r>
              <w:t>3. System displays all customer tier statuses and current point balances.</w:t>
            </w:r>
          </w:p>
          <w:p w14:paraId="70152485" w14:textId="77777777" w:rsidR="00102C22" w:rsidRDefault="00000000">
            <w:r>
              <w:t>4. Admin clicks "Run Tier Review" to evaluate all customers' tier eligibility.</w:t>
            </w:r>
          </w:p>
          <w:p w14:paraId="7626FF72" w14:textId="77777777" w:rsidR="00102C22" w:rsidRDefault="00000000">
            <w:r>
              <w:t>5. System includes UC020 (Upgrade/Downgrade Tier) to process tier promotions or demotions for each customer.</w:t>
            </w:r>
          </w:p>
          <w:p w14:paraId="51229F71" w14:textId="77777777" w:rsidR="00102C22" w:rsidRDefault="00000000">
            <w:r>
              <w:t>6. System logs tier changes for all affected customers with timestamps.</w:t>
            </w:r>
          </w:p>
          <w:p w14:paraId="384B8299" w14:textId="77777777" w:rsidR="00102C22" w:rsidRDefault="00000000">
            <w:r>
              <w:t>7. Admin can select a specific customer to manually override their tier assignment with a justification note.</w:t>
            </w:r>
          </w:p>
          <w:p w14:paraId="43DE0B89" w14:textId="77777777" w:rsidR="00102C22" w:rsidRDefault="00000000">
            <w:r>
              <w:t>8. System records the manual override in the audit log.</w:t>
            </w:r>
          </w:p>
          <w:p w14:paraId="386D6C73" w14:textId="77777777" w:rsidR="00102C22" w:rsidRDefault="00000000">
            <w:r/>
            <w:r>
              <w:rPr>
                <w:b/>
              </w:rPr>
              <w:t>Alternative Scenario:</w:t>
              <w:br/>
            </w:r>
            <w:r>
              <w:t>None</w:t>
            </w:r>
          </w:p>
          <w:p w14:paraId="58E63DE9" w14:textId="77777777" w:rsidR="00102C22" w:rsidRDefault="00000000">
            <w:r>
              <w:t>None</w:t>
            </w:r>
          </w:p>
          <w:p w14:paraId="13E1EE16" w14:textId="77777777" w:rsidR="00102C22" w:rsidRDefault="00000000">
            <w:r/>
            <w:r>
              <w:rPr>
                <w:b/>
              </w:rPr>
              <w:t>Exceptions:</w:t>
              <w:br/>
            </w:r>
            <w:r>
              <w:t>1. Negative Points: Administrator enters adjustment that results in negative points. System rejects transaction.</w:t>
            </w:r>
          </w:p>
          <w:p w14:paraId="5D777EAF" w14:textId="77777777" w:rsidR="00102C22" w:rsidRDefault="00000000">
            <w:r>
              <w:t>1. Negative Points: Admin enters an adjustment that would result in a negative point balance. System rejects transaction.</w:t>
            </w:r>
          </w:p>
          <w:p w14:paraId="4C43DE5C" w14:textId="77777777" w:rsidR="00102C22" w:rsidRDefault="00000000">
            <w:r/>
            <w:r>
              <w:rPr>
                <w:b/>
              </w:rPr>
              <w:t>Relationships:</w:t>
              <w:br/>
            </w:r>
            <w:r>
              <w:t>&lt;&lt;include&gt;&gt;: UC022 (Upgrade / Downgrade Tier)</w:t>
              <w:br/>
              <w:t>&lt;&lt;include&gt;&gt;: UC023 (Configure Tier Rules)</w:t>
            </w:r>
          </w:p>
          <w:p w14:paraId="62B640A4" w14:textId="77777777" w:rsidR="00102C22" w:rsidRDefault="00000000">
            <w:r>
              <w:t>&lt;&lt;include&gt;&gt;: UC020 (Upgrade/Downgrade Tier)</w:t>
            </w:r>
          </w:p>
          <w:p w14:paraId="04DACFE3" w14:textId="77777777" w:rsidR="00102C22" w:rsidRDefault="00000000">
            <w:r>
              <w:t>&lt;&lt;include&gt;&gt;: UC021 (Configure Tier Rules)</w:t>
            </w:r>
          </w:p>
          <w:p w14:paraId="5965F80D" w14:textId="77777777" w:rsidR="00102C22" w:rsidRDefault="00000000">
            <w:r/>
            <w:r>
              <w:rPr>
                <w:b/>
              </w:rPr>
              <w:t>Business Rules:</w:t>
              <w:br/>
            </w:r>
            <w:r>
              <w:t>Tier evaluation runs automatically on the first day of each month, but Administrator can trigger manual reviews.</w:t>
            </w:r>
          </w:p>
          <w:p w14:paraId="37E9FA97" w14:textId="77777777" w:rsidR="00102C22" w:rsidRDefault="00000000">
            <w:pPr>
              <w:pStyle w:val="ListParagraph1"/>
              <w:spacing w:before="120" w:after="60"/>
            </w:pPr>
            <w:r>
              <w:rPr>
                <w:sz w:val="24"/>
              </w:rPr>
              <w:t>Tier evaluation runs automatically on the first day of each month, but admins can trigger manual reviews.</w:t>
            </w:r>
          </w:p>
        </w:tc>
      </w:tr>
    </w:tbl>
    <w:p w14:paraId="14A34E07" w14:textId="77777777" w:rsidR="009915AD" w:rsidRDefault="009915AD" w:rsidP="009915AD">
      <w:pPr>
        <w:pStyle w:val="Heading2"/>
        <w:rPr>
          <w:lang w:val="vi-VN"/>
        </w:rPr>
      </w:pPr>
      <w:r>
        <w:t>UC019 - View Dashboard</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40407B9"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40F24CF" w14:textId="77777777" w:rsidR="00102C22" w:rsidRDefault="00000000">
            <w:pPr>
              <w:jc w:val="center"/>
            </w:pPr>
            <w:r>
              <w:rPr>
                <w:b/>
              </w:rPr>
              <w:t>USE CASE-014 SPECIFICATION</w:t>
            </w:r>
          </w:p>
        </w:tc>
      </w:tr>
      <w:tr w:rsidR="009915AD" w:rsidRPr="009915AD" w14:paraId="4B2C46C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9A8F4B0"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UC019</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D4B41E7" w14:textId="77777777" w:rsidR="00102C22" w:rsidRDefault="00000000">
            <w:r>
              <w:t>1.0</w:t>
            </w:r>
          </w:p>
        </w:tc>
      </w:tr>
      <w:tr w:rsidR="009915AD" w:rsidRPr="009915AD" w14:paraId="7B8EE4E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CA551D5"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View Dashboard</w:t>
            </w:r>
          </w:p>
        </w:tc>
      </w:tr>
      <w:tr w:rsidR="009915AD" w:rsidRPr="009915AD" w14:paraId="1C36437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3EF5997"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004CC535" w14:textId="77777777" w:rsidR="00102C22" w:rsidRDefault="00000000">
            <w:r>
              <w:t>AutoWash Development Team</w:t>
            </w:r>
          </w:p>
        </w:tc>
      </w:tr>
      <w:tr w:rsidR="009915AD" w:rsidRPr="009915AD" w14:paraId="057101F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8C620F0"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80C9C88"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09EAF78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B641A9E"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3"/>
              <w:gridCol w:w="4282"/>
            </w:tblGrid>
            <w:tr w:rsidR="009915AD" w:rsidRPr="009915AD" w14:paraId="50A77538" w14:textId="77777777">
              <w:tc>
                <w:tcPr>
                  <w:tcW w:w="4375" w:type="dxa"/>
                  <w:tcBorders>
                    <w:top w:val="single" w:sz="4" w:space="0" w:color="auto"/>
                    <w:left w:val="single" w:sz="4" w:space="0" w:color="auto"/>
                    <w:bottom w:val="single" w:sz="4" w:space="0" w:color="auto"/>
                    <w:right w:val="single" w:sz="4" w:space="0" w:color="auto"/>
                  </w:tcBorders>
                  <w:hideMark/>
                </w:tcPr>
                <w:p w14:paraId="2A5E15B6"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7673B9AF"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3"/>
                </w:tcPr>
                <w:p>
                  <w:r>
                    <w:t>1. Administrator accesses the admin home page or clicks 'Dashboard'.</w:t>
                  </w:r>
                </w:p>
              </w:tc>
              <w:tc>
                <w:tcPr>
                  <w:tcW w:type="dxa" w:w="4282"/>
                </w:tcPr>
                <w:p>
                  <w:r>
                    <w:t>System fetches operational data from bookings, transactions, and customer database.</w:t>
                  </w:r>
                </w:p>
              </w:tc>
            </w:tr>
            <w:tr>
              <w:tc>
                <w:tcPr>
                  <w:tcW w:type="dxa" w:w="4283"/>
                </w:tcPr>
                <w:p>
                  <w:r>
                    <w:t>2. Administrator views key performance metrics: total revenue, booking counts, completion rates, and tier distributions.</w:t>
                  </w:r>
                </w:p>
              </w:tc>
              <w:tc>
                <w:tcPr>
                  <w:tcW w:type="dxa" w:w="4282"/>
                </w:tcPr>
                <w:p>
                  <w:r>
                    <w:t>System displays charts, numeric KPIs, and graphs.</w:t>
                  </w:r>
                </w:p>
              </w:tc>
            </w:tr>
          </w:tbl>
          <w:p w14:paraId="3A094F61" w14:textId="77777777" w:rsidR="00102C22" w:rsidRDefault="00000000">
            <w:pPr>
              <w:pStyle w:val="ListParagraph1"/>
              <w:spacing w:before="120" w:after="60"/>
            </w:pPr>
            <w:r>
              <w:rPr>
                <w:sz w:val="24"/>
              </w:rPr>
              <w:t>Admin</w:t>
            </w:r>
          </w:p>
          <w:p w14:paraId="12371CF9" w14:textId="77777777" w:rsidR="00102C22" w:rsidRDefault="00000000">
            <w:r/>
            <w:r>
              <w:rPr>
                <w:b/>
              </w:rPr>
              <w:t>Summary:</w:t>
              <w:br/>
            </w:r>
            <w:r>
              <w:t>Provides visual charts, revenue metrics, and performance indicators for wash operations.</w:t>
            </w:r>
          </w:p>
          <w:p w14:paraId="675F430A" w14:textId="77777777" w:rsidR="00102C22" w:rsidRDefault="00000000">
            <w:r/>
            <w:r>
              <w:rPr>
                <w:b/>
              </w:rPr>
              <w:t>Goal:</w:t>
              <w:br/>
            </w:r>
            <w:r>
              <w:t>Analyze shop performance, booking volume, and loyalty trends.</w:t>
            </w:r>
          </w:p>
          <w:p w14:paraId="4C9BB484" w14:textId="77777777" w:rsidR="00102C22" w:rsidRDefault="00000000">
            <w:r/>
            <w:r>
              <w:rPr>
                <w:b/>
              </w:rPr>
              <w:t>Triggers:</w:t>
              <w:br/>
            </w:r>
            <w:r>
              <w:t>Administrator opens the dashboard.</w:t>
            </w:r>
          </w:p>
          <w:p w14:paraId="0C691CA6" w14:textId="77777777" w:rsidR="00102C22" w:rsidRDefault="00000000">
            <w:r/>
            <w:r>
              <w:rPr>
                <w:b/>
              </w:rPr>
              <w:t>Preconditions:</w:t>
              <w:br/>
            </w:r>
            <w:r>
              <w:t>Administrator is logged into Admin Panel.</w:t>
            </w:r>
          </w:p>
          <w:p w14:paraId="377CC6F9" w14:textId="77777777" w:rsidR="00102C22" w:rsidRDefault="00000000">
            <w:pPr>
              <w:pStyle w:val="ListParagraph1"/>
              <w:spacing w:before="120" w:after="60"/>
            </w:pPr>
            <w:r>
              <w:rPr>
                <w:sz w:val="24"/>
              </w:rPr>
              <w:t>Admin is logged into Admin Panel.</w:t>
            </w:r>
          </w:p>
          <w:p w14:paraId="48EA20EA" w14:textId="77777777" w:rsidR="00102C22" w:rsidRDefault="00000000">
            <w:r/>
            <w:r>
              <w:rPr>
                <w:b/>
              </w:rPr>
              <w:t>Post Conditions:</w:t>
              <w:br/>
            </w:r>
            <w:r>
              <w:t>System compiles and presents operations data on dashboard screen.</w:t>
            </w:r>
          </w:p>
          <w:p w14:paraId="58FD7E68" w14:textId="77777777" w:rsidR="00102C22" w:rsidRDefault="00000000">
            <w:pPr>
              <w:pStyle w:val="ListParagraph1"/>
              <w:spacing w:before="120" w:after="60"/>
            </w:pPr>
            <w:r>
              <w:rPr>
                <w:sz w:val="24"/>
              </w:rPr>
              <w:t>System compiles and presents operations data on dashboard screen.</w:t>
            </w:r>
          </w:p>
          <w:p w14:paraId="0FE74DFA" w14:textId="77777777" w:rsidR="00102C22" w:rsidRDefault="00000000">
            <w:r/>
            <w:r>
              <w:rPr>
                <w:b/>
              </w:rPr>
              <w:t>Main Success Scenario:</w:t>
              <w:br/>
            </w:r>
          </w:p>
          <w:p w14:paraId="37A71C67" w14:textId="77777777" w:rsidR="00102C22" w:rsidRDefault="00000000">
            <w:r>
              <w:t>1. Admin logs into Admin Panel and opens the Dashboard.</w:t>
            </w:r>
          </w:p>
          <w:p w14:paraId="20F9782E" w14:textId="77777777" w:rsidR="00102C22" w:rsidRDefault="00000000">
            <w:r>
              <w:t>2. System queries the database and compiles statistics for the current day/week/month (configurable).</w:t>
            </w:r>
          </w:p>
          <w:p w14:paraId="1D84519B" w14:textId="77777777" w:rsidR="00102C22" w:rsidRDefault="00000000">
            <w:r>
              <w:t>3. System displays revenue metrics: total revenue, average revenue per wash, revenue by service type.</w:t>
            </w:r>
          </w:p>
          <w:p w14:paraId="783B796D" w14:textId="77777777" w:rsidR="00102C22" w:rsidRDefault="00000000">
            <w:r>
              <w:t>4. System displays booking metrics: total bookings, completion rate, cancellation rate, no-show rate.</w:t>
            </w:r>
          </w:p>
          <w:p w14:paraId="1CAE4DCD" w14:textId="77777777" w:rsidR="00102C22" w:rsidRDefault="00000000">
            <w:r>
              <w:t>5. System displays loyalty metrics: total points distributed, redemption rate, tier distribution chart.</w:t>
            </w:r>
          </w:p>
          <w:p w14:paraId="65EB670B" w14:textId="77777777" w:rsidR="00102C22" w:rsidRDefault="00000000">
            <w:r>
              <w:t>6. Admin selects a date range filter; system recalculates and refreshes all displayed metrics.</w:t>
            </w:r>
          </w:p>
          <w:p w14:paraId="12DD0C55" w14:textId="77777777" w:rsidR="00102C22" w:rsidRDefault="00000000">
            <w:r>
              <w:t>7. System excludes cancelled bookings from all revenue and booking count calculations.</w:t>
            </w:r>
          </w:p>
          <w:p w14:paraId="452ECB9B" w14:textId="77777777" w:rsidR="00102C22" w:rsidRDefault="00000000">
            <w:r/>
            <w:r>
              <w:rPr>
                <w:b/>
              </w:rPr>
              <w:t>Alternative Scenario:</w:t>
              <w:br/>
            </w:r>
            <w:r>
              <w:t>Export data: 1. Administrator clicks 'Export PDF/Excel'. 2. System generates statistical report download.</w:t>
            </w:r>
          </w:p>
          <w:p w14:paraId="2F45D206" w14:textId="77777777" w:rsidR="00102C22" w:rsidRDefault="00000000">
            <w:r>
              <w:t>Export data: 1. Admin clicks 'Export PDF/Excel'. 2. System generates statistical report download.</w:t>
            </w:r>
          </w:p>
          <w:p w14:paraId="24970C6B" w14:textId="77777777" w:rsidR="00102C22" w:rsidRDefault="00000000">
            <w:r/>
            <w:r>
              <w:rPr>
                <w:b/>
              </w:rPr>
              <w:t>Exceptions:</w:t>
              <w:br/>
            </w:r>
            <w:r>
              <w:t>None</w:t>
            </w:r>
          </w:p>
          <w:p w14:paraId="51C42F59" w14:textId="77777777" w:rsidR="00102C22" w:rsidRDefault="00000000">
            <w:r>
              <w:t>None</w:t>
            </w:r>
          </w:p>
          <w:p w14:paraId="6E59584C" w14:textId="77777777" w:rsidR="00102C22" w:rsidRDefault="00000000">
            <w:r/>
            <w:r>
              <w:rPr>
                <w:b/>
              </w:rPr>
              <w:t>Relationships:</w:t>
              <w:br/>
            </w:r>
            <w:r>
              <w:t>None</w:t>
            </w:r>
          </w:p>
          <w:p w14:paraId="749D5C2F" w14:textId="77777777" w:rsidR="00102C22" w:rsidRDefault="00000000">
            <w:r>
              <w:t>None</w:t>
            </w:r>
          </w:p>
          <w:p w14:paraId="53E66B96" w14:textId="77777777" w:rsidR="00102C22" w:rsidRDefault="00000000">
            <w:r/>
            <w:r>
              <w:rPr>
                <w:b/>
              </w:rPr>
              <w:t>Business Rules:</w:t>
              <w:br/>
            </w:r>
            <w:r>
              <w:t>Dashboard metrics exclude cancelled bookings from revenue and count calculations.</w:t>
            </w:r>
          </w:p>
          <w:p w14:paraId="49BA44B7" w14:textId="77777777" w:rsidR="00102C22" w:rsidRDefault="00000000">
            <w:pPr>
              <w:pStyle w:val="ListParagraph1"/>
              <w:spacing w:before="120" w:after="60"/>
            </w:pPr>
            <w:r>
              <w:rPr>
                <w:sz w:val="24"/>
              </w:rPr>
              <w:t>Dashboard metrics exclude cancelled bookings from revenue and count calculations.</w:t>
            </w:r>
          </w:p>
        </w:tc>
      </w:tr>
    </w:tbl>
    <w:p w14:paraId="0722534E" w14:textId="77777777" w:rsidR="009915AD" w:rsidRDefault="009915AD" w:rsidP="009915AD">
      <w:pPr>
        <w:pStyle w:val="Heading2"/>
        <w:rPr>
          <w:lang w:val="vi-VN"/>
        </w:rPr>
      </w:pPr>
      <w:r>
        <w:t>UC020 - Verify OTP</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AAE3F62"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1E288FD" w14:textId="77777777" w:rsidR="00102C22" w:rsidRDefault="00000000">
            <w:pPr>
              <w:jc w:val="center"/>
            </w:pPr>
            <w:r>
              <w:rPr>
                <w:b/>
              </w:rPr>
              <w:t>USE CASE-015 SPECIFICATION</w:t>
            </w:r>
          </w:p>
        </w:tc>
      </w:tr>
      <w:tr w:rsidR="009915AD" w:rsidRPr="009915AD" w14:paraId="1484C69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9C2549D"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UC020</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0090154" w14:textId="77777777" w:rsidR="00102C22" w:rsidRDefault="00000000">
            <w:r>
              <w:t>1.0</w:t>
            </w:r>
          </w:p>
        </w:tc>
      </w:tr>
      <w:tr w:rsidR="009915AD" w:rsidRPr="009915AD" w14:paraId="5A61242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4C4395F"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Verify OTP</w:t>
            </w:r>
          </w:p>
        </w:tc>
      </w:tr>
      <w:tr w:rsidR="009915AD" w:rsidRPr="009915AD" w14:paraId="02A0783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BB3DBC8"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1E0360AC" w14:textId="77777777" w:rsidR="00102C22" w:rsidRDefault="00000000">
            <w:r>
              <w:t>AutoWash Development Team</w:t>
            </w:r>
          </w:p>
        </w:tc>
      </w:tr>
      <w:tr w:rsidR="009915AD" w:rsidRPr="009915AD" w14:paraId="28E6786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1314FCA"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0BC7D654"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42AC227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CA51DEC" w14:textId="77777777" w:rsidR="00102C22" w:rsidRDefault="00000000">
            <w:r/>
            <w:r>
              <w:rPr>
                <w:b/>
              </w:rPr>
              <w:t>Actor:</w:t>
              <w:br/>
            </w:r>
            <w:r>
              <w:t>Customer</w:t>
            </w:r>
          </w:p>
          <w:p>
            <w:r>
              <w:rPr>
                <w:b/>
              </w:rPr>
              <w:t>Summary:</w:t>
              <w:br/>
            </w:r>
            <w:r>
              <w:t>Represents the OTP verification required when a customer registers a new account or a new vehicle plate to ensure email ownership and validity.</w:t>
            </w:r>
          </w:p>
          <w:p>
            <w:r>
              <w:rPr>
                <w:b/>
              </w:rPr>
              <w:t>Goal:</w:t>
              <w:br/>
            </w:r>
            <w:r>
              <w:t>Securely verify a customer's email or vehicle license plate before allowing actions.</w:t>
            </w:r>
          </w:p>
          <w:p>
            <w:r>
              <w:rPr>
                <w:b/>
              </w:rPr>
              <w:t>Triggers:</w:t>
              <w:br/>
            </w:r>
            <w:r>
              <w:t>Customer triggers registration or vehicle registration.</w:t>
            </w:r>
          </w:p>
          <w:p>
            <w:r>
              <w:rPr>
                <w:b/>
              </w:rPr>
              <w:t>Preconditions:</w:t>
              <w:br/>
            </w:r>
            <w:r>
              <w:t>Customer has initiated registration or vehicle registration.</w:t>
            </w:r>
          </w:p>
          <w:p>
            <w:r>
              <w:rPr>
                <w:b/>
              </w:rPr>
              <w:t>Post Conditions:</w:t>
              <w:br/>
            </w:r>
            <w:r>
              <w:t>The OTP is verified and the parent process is confirmed.</w:t>
            </w:r>
          </w:p>
          <w:p>
            <w:r>
              <w:rPr>
                <w:b/>
              </w:rPr>
              <w:t>Main Success Scenario:</w:t>
              <w:br/>
            </w:r>
            <w:r/>
          </w:p>
          <w:p>
            <w:r>
              <w:rPr>
                <w:b/>
              </w:rPr>
              <w:t>1. System is triggered by UC001 (Register) or UC004 (Register Vehicle).</w:t>
              <w:br/>
            </w:r>
            <w:r>
              <w:t>2. System sends a 6-digit OTP code to the customer's registered email address.</w:t>
              <w:br/>
              <w:t>3. System displays an OTP input field with a 5-minute countdown timer.</w:t>
              <w:br/>
              <w:t>4. Customer enters the received OTP code.</w:t>
              <w:br/>
              <w:t>5. System validates that the entered code matches and has not expired.</w:t>
              <w:br/>
              <w:t>6. System returns control to the parent use case with a success confirmation.</w:t>
            </w:r>
          </w:p>
          <w:p>
            <w:r>
              <w:rPr>
                <w:b/>
              </w:rPr>
              <w:t>Alternative Scenario:</w:t>
              <w:br/>
            </w:r>
            <w:r>
              <w:t>Resend OTP: 1. Customer does not receive email. 2. Customer clicks 'Resend OTP'. 3. System sends new OTP code.</w:t>
            </w:r>
          </w:p>
          <w:p>
            <w:r>
              <w:rPr>
                <w:b/>
              </w:rPr>
              <w:t>Exceptions:</w:t>
              <w:br/>
            </w:r>
            <w:r>
              <w:t>1. Incorrect OTP: Customer enters incorrect code. System displays error message.</w:t>
              <w:br/>
              <w:t>2. Code Expired: Customer enters OTP after 5 minutes. System invalidates code.</w:t>
            </w:r>
          </w:p>
          <w:p>
            <w:r>
              <w:rPr>
                <w:b/>
              </w:rPr>
              <w:t>Relationships:</w:t>
              <w:br/>
            </w:r>
            <w:r>
              <w:t>None</w:t>
            </w:r>
          </w:p>
          <w:p>
            <w:r>
              <w:rPr>
                <w:b/>
              </w:rPr>
              <w:t>Business Rules:</w:t>
              <w:br/>
            </w:r>
            <w:r>
              <w:t>Active OTP expires after 5 minutes.</w:t>
            </w:r>
          </w:p>
        </w:tc>
      </w:tr>
    </w:tbl>
    <w:p w14:paraId="65035961" w14:textId="77777777" w:rsidR="0051524F" w:rsidRDefault="0051524F" w:rsidP="00C42A0F">
      <w:pPr>
        <w:pStyle w:val="Heading1"/>
        <w:rPr>
          <w:lang w:val="vi-VN"/>
        </w:rPr>
      </w:pPr>
      <w:r>
        <w:lastRenderedPageBreak/>
        <w:t xml:space="preserve">NON-FUNCTIONAL Requirements </w:t>
      </w:r>
    </w:p>
    <w:p w14:paraId="4C88DA9E" w14:textId="77777777" w:rsidR="00E71E80" w:rsidRPr="00E71E80" w:rsidRDefault="00E71E80" w:rsidP="00E71E80">
      <w:pPr>
        <w:rPr>
          <w:lang w:val="vi-VN"/>
        </w:rPr>
      </w:pPr>
    </w:p>
    <w:p w14:paraId="3937CD52" w14:textId="77777777" w:rsidR="0092523D" w:rsidRDefault="0092523D" w:rsidP="00A32110">
      <w:pPr>
        <w:rPr>
          <w:lang w:val="vi-VN"/>
        </w:rPr>
      </w:pPr>
      <w:bookmarkStart w:id="28" w:name="_Toc521150205"/>
      <w:bookmarkStart w:id="29" w:name="_Toc34119210"/>
      <w:r>
        <w:t>This section specifies the non-functional requirements of the AutoWashPro system, detailing performance limits, usability criteria, reliability goals, and external interfaces.</w:t>
      </w:r>
    </w:p>
    <w:p w14:paraId="2CCC882D" w14:textId="77777777" w:rsidR="0050513B" w:rsidRDefault="0050513B" w:rsidP="00C42A0F">
      <w:pPr>
        <w:pStyle w:val="Heading2"/>
        <w:rPr>
          <w:lang w:val="vi-VN"/>
        </w:rPr>
      </w:pPr>
      <w:r>
        <w:t>Usability</w:t>
      </w:r>
      <w:bookmarkEnd w:id="28"/>
      <w:bookmarkEnd w:id="29"/>
      <w:r>
        <w:t xml:space="preserve"> </w:t>
      </w:r>
    </w:p>
    <w:p w14:paraId="3D90E177" w14:textId="77777777" w:rsidR="0092523D" w:rsidRDefault="0092523D" w:rsidP="00A32110">
      <w:bookmarkStart w:id="30" w:name="_Toc521150206"/>
      <w:bookmarkStart w:id="31" w:name="_Toc34119211"/>
      <w:r>
        <w:t>The system usability requirements focus on ease of use, responsive layout, and clean visual design for both mobile and desktop screens.</w:t>
      </w:r>
    </w:p>
    <w:p w14:paraId="7A267821" w14:textId="77777777" w:rsidR="0092523D" w:rsidRDefault="0092523D" w:rsidP="00A32110">
      <w:r>
        <w:t>The system will be designed to require no training for customers. A first-time customer should be able to book a wash in under 2 minutes. The administrator interface should be simple enough that staff can update queue states with single-click actions. Custom colors, rich aesthetics, and helpful tooltips are utilized.</w:t>
      </w:r>
    </w:p>
    <w:p w14:paraId="30DB8B64" w14:textId="77777777" w:rsidR="0050513B" w:rsidRDefault="0050513B" w:rsidP="00C42A0F">
      <w:pPr>
        <w:pStyle w:val="Heading2"/>
      </w:pPr>
      <w:r>
        <w:t>Reliability</w:t>
      </w:r>
      <w:bookmarkEnd w:id="30"/>
      <w:bookmarkEnd w:id="31"/>
      <w:r>
        <w:t xml:space="preserve"> </w:t>
      </w:r>
    </w:p>
    <w:p w14:paraId="717F497A" w14:textId="77777777" w:rsidR="0092523D" w:rsidRDefault="0092523D" w:rsidP="00A32110">
      <w:bookmarkStart w:id="32" w:name="_Toc521150207"/>
      <w:bookmarkStart w:id="33" w:name="_Toc34119212"/>
      <w:r>
        <w:t>System reliability targets high availability and transaction consistency during peak booking hours.</w:t>
      </w:r>
    </w:p>
    <w:p w14:paraId="3B32B878" w14:textId="77777777" w:rsidR="0092523D" w:rsidRDefault="0092523D" w:rsidP="00A32110">
      <w:r>
        <w:t>1. Availability: The web app and backend API should achieve 99.5% uptime. 2. MTTR: Under 1 hour in case of minor service interruptions. 3. Data Accuracy: Loyalty point accrual must follow defined rules strictly with zero rounding errors. 4. Defect Rate: Critical bugs (e.g. double booking or lost transactions) must be zero in production. The PostgreSQL database is backed up daily. Connection pooling is configured in ASP.NET Core to handle temporary database connection losses gracefully.</w:t>
      </w:r>
    </w:p>
    <w:p w14:paraId="23DBA3D8" w14:textId="77777777" w:rsidR="0050513B" w:rsidRDefault="0050513B" w:rsidP="00C42A0F">
      <w:pPr>
        <w:pStyle w:val="Heading2"/>
      </w:pPr>
      <w:r>
        <w:t>Performance</w:t>
      </w:r>
      <w:bookmarkEnd w:id="32"/>
      <w:bookmarkEnd w:id="33"/>
    </w:p>
    <w:p w14:paraId="3C295D8D" w14:textId="77777777" w:rsidR="0092523D" w:rsidRDefault="0092523D" w:rsidP="00A32110">
      <w:bookmarkStart w:id="34" w:name="_Toc521150208"/>
      <w:bookmarkStart w:id="35" w:name="_Toc34119213"/>
      <w:r>
        <w:t>Performance targets cover responsiveness, throughput, and capacity constraints.</w:t>
      </w:r>
    </w:p>
    <w:p w14:paraId="19F6BA06" w14:textId="77777777" w:rsidR="0092523D" w:rsidRDefault="0092523D" w:rsidP="00A32110">
      <w:r>
        <w:t>The system must handle at least 100 concurrent users without service degradation. API response times for standard actions (like fetching the queue) should be under 1 second. Processing license plate recognition and updating the queue should complete within 2 seconds.</w:t>
      </w:r>
    </w:p>
    <w:p w14:paraId="294B3CD1" w14:textId="77777777" w:rsidR="0092523D" w:rsidRDefault="0092523D" w:rsidP="00A32110">
      <w:r>
        <w:t>Interfaces</w:t>
      </w:r>
    </w:p>
    <w:p w14:paraId="4668E016" w14:textId="77777777" w:rsidR="0050513B" w:rsidRDefault="0050513B" w:rsidP="00C42A0F">
      <w:pPr>
        <w:pStyle w:val="Heading2"/>
      </w:pPr>
      <w:r>
        <w:t>Supportability</w:t>
      </w:r>
      <w:bookmarkEnd w:id="34"/>
      <w:bookmarkEnd w:id="35"/>
    </w:p>
    <w:p w14:paraId="406994BE" w14:textId="77777777" w:rsidR="0092523D" w:rsidRDefault="0092523D" w:rsidP="00A32110">
      <w:bookmarkStart w:id="36" w:name="_Toc521150209"/>
      <w:bookmarkStart w:id="37" w:name="_Toc34119214"/>
      <w:r>
        <w:t>The system supportability requirements outline coding standards, libraries, and tools to ensure maintainability.</w:t>
      </w:r>
    </w:p>
    <w:p w14:paraId="2D7C1451" w14:textId="77777777" w:rsidR="0092523D" w:rsidRDefault="0092523D" w:rsidP="00A32110">
      <w:r>
        <w:lastRenderedPageBreak/>
        <w:t>The application uses clean layered architecture (Controller-Service-Repository) on the backend and component-based organization on the React frontend. Local file logging is implemented to capture system errors and administrative actions for auditability.</w:t>
      </w:r>
    </w:p>
    <w:p w14:paraId="0C24325C" w14:textId="77777777" w:rsidR="0050513B" w:rsidRDefault="0050513B" w:rsidP="00C42A0F">
      <w:pPr>
        <w:pStyle w:val="Heading2"/>
      </w:pPr>
      <w:r>
        <w:t>Design Constraints</w:t>
      </w:r>
      <w:bookmarkEnd w:id="36"/>
      <w:bookmarkEnd w:id="37"/>
    </w:p>
    <w:p w14:paraId="63AC991C" w14:textId="77777777" w:rsidR="0092523D" w:rsidRDefault="0092523D" w:rsidP="00A32110">
      <w:bookmarkStart w:id="38" w:name="_Toc521150210"/>
      <w:bookmarkStart w:id="39" w:name="_Toc34119215"/>
      <w:r>
        <w:t>Design constraints represent mandatory architectural choices and platform limits.</w:t>
      </w:r>
    </w:p>
    <w:p w14:paraId="6F7AAF05" w14:textId="77777777" w:rsidR="0092523D" w:rsidRDefault="0092523D" w:rsidP="00A32110">
      <w:r>
        <w:t>The development is strictly bounded by the requirement of not implementing online payments or refund management. The system is designed to support academic research regarding customer loyalty progression, requiring local logging of transaction attributes (amount, points, rewards used, wash count).</w:t>
      </w:r>
    </w:p>
    <w:p w14:paraId="50994994" w14:textId="77777777" w:rsidR="0050513B" w:rsidRDefault="0050513B" w:rsidP="00C42A0F">
      <w:pPr>
        <w:pStyle w:val="Heading2"/>
      </w:pPr>
      <w:r>
        <w:t>On-line User Documentation and Help System Requirements</w:t>
      </w:r>
      <w:bookmarkEnd w:id="38"/>
      <w:bookmarkEnd w:id="39"/>
    </w:p>
    <w:p w14:paraId="23A888DC" w14:textId="77777777" w:rsidR="0092523D" w:rsidRDefault="0092523D" w:rsidP="00A32110">
      <w:bookmarkStart w:id="40" w:name="_Toc521150211"/>
      <w:bookmarkStart w:id="41" w:name="_Toc34119216"/>
      <w:r>
        <w:t>Online user documentation is not required. Interactive tooltips and inline instructions will guide customers through booking and loyalty redemption flows.</w:t>
      </w:r>
    </w:p>
    <w:p w14:paraId="13972E73" w14:textId="77777777" w:rsidR="0050513B" w:rsidRDefault="0050513B" w:rsidP="00C42A0F">
      <w:pPr>
        <w:pStyle w:val="Heading2"/>
      </w:pPr>
      <w:r>
        <w:t>Purchased Components</w:t>
      </w:r>
      <w:bookmarkEnd w:id="40"/>
      <w:bookmarkEnd w:id="41"/>
    </w:p>
    <w:p w14:paraId="29DDB30B" w14:textId="77777777" w:rsidR="0092523D" w:rsidRDefault="0092523D" w:rsidP="00A32110">
      <w:bookmarkStart w:id="42" w:name="_Toc521150212"/>
      <w:bookmarkStart w:id="43" w:name="_Toc34119217"/>
      <w:r>
        <w:t>The system does not use any purchased components. It relies strictly on open-source packages (Npgsql, Entity Framework Core, React Router, Vite).</w:t>
      </w:r>
    </w:p>
    <w:p w14:paraId="392A687D" w14:textId="77777777" w:rsidR="0050513B" w:rsidRDefault="0050513B" w:rsidP="00C42A0F">
      <w:pPr>
        <w:pStyle w:val="Heading2"/>
      </w:pPr>
      <w:r>
        <w:t>Interfaces</w:t>
      </w:r>
      <w:bookmarkEnd w:id="42"/>
      <w:bookmarkEnd w:id="43"/>
    </w:p>
    <w:p w14:paraId="2AF765CB" w14:textId="77777777" w:rsidR="0092523D" w:rsidRDefault="0092523D" w:rsidP="00A32110">
      <w:r>
        <w:t>The application supports user, hardware, software, and communication interfaces.</w:t>
      </w:r>
    </w:p>
    <w:p w14:paraId="7008E32D" w14:textId="77777777" w:rsidR="0050513B" w:rsidRDefault="0050513B" w:rsidP="00A32110">
      <w:pPr>
        <w:rPr>
          <w:lang w:val="vi-VN"/>
        </w:rPr>
      </w:pPr>
      <w:r>
        <w:t>User Interfaces</w:t>
      </w:r>
    </w:p>
    <w:p w14:paraId="20002BA9" w14:textId="77777777" w:rsidR="0092523D" w:rsidRDefault="0092523D" w:rsidP="00A32110">
      <w:pPr>
        <w:rPr>
          <w:lang w:val="vi-VN"/>
        </w:rPr>
      </w:pPr>
      <w:r>
        <w:t>1. Customer Interface: Responsive dashboard with views for dashboard widgets, booking form, vehicle list, and loyalty history.</w:t>
      </w:r>
    </w:p>
    <w:p w14:paraId="4197C50A" w14:textId="77777777" w:rsidR="0092523D" w:rsidRDefault="0092523D" w:rsidP="00A32110">
      <w:r>
        <w:t xml:space="preserve"> 2. Admin Interface: Sidebar navigation dashboard containing panels for customer list, services grid, loyalty campaign management, and the washing queue.</w:t>
      </w:r>
    </w:p>
    <w:p w14:paraId="766EF7E2" w14:textId="77777777" w:rsidR="0092523D" w:rsidRPr="0092523D" w:rsidRDefault="0092523D" w:rsidP="0092523D"/>
    <w:p w14:paraId="1A287E7B" w14:textId="77777777" w:rsidR="0050513B" w:rsidRDefault="0050513B" w:rsidP="00C42A0F">
      <w:pPr>
        <w:pStyle w:val="Heading30"/>
      </w:pPr>
      <w:r>
        <w:t>Hardware Interfaces</w:t>
      </w:r>
    </w:p>
    <w:p w14:paraId="1E890562" w14:textId="77777777" w:rsidR="0092523D" w:rsidRDefault="0092523D" w:rsidP="00A32110">
      <w:r>
        <w:t>No specialized hardware interfaces are required. The system runs on standard web hosting servers and client web browsers.</w:t>
      </w:r>
    </w:p>
    <w:p w14:paraId="09A04C22" w14:textId="77777777" w:rsidR="0092523D" w:rsidRPr="0092523D" w:rsidRDefault="0092523D" w:rsidP="0092523D">
      <w:pPr>
        <w:pStyle w:val="InfoBlue"/>
      </w:pPr>
    </w:p>
    <w:p w14:paraId="65956B6C" w14:textId="77777777" w:rsidR="0050513B" w:rsidRDefault="0050513B" w:rsidP="00C42A0F">
      <w:pPr>
        <w:pStyle w:val="Heading30"/>
      </w:pPr>
      <w:r>
        <w:t>Software Interfaces</w:t>
      </w:r>
    </w:p>
    <w:p w14:paraId="3046FB7B" w14:textId="77777777" w:rsidR="0092523D" w:rsidRDefault="0092523D" w:rsidP="00A32110">
      <w:pPr>
        <w:rPr>
          <w:lang w:val="vi-VN"/>
        </w:rPr>
      </w:pPr>
      <w:r>
        <w:t>1. Database: PostgreSQL database connected via Npgsql driver.</w:t>
      </w:r>
    </w:p>
    <w:p w14:paraId="2E2A7115" w14:textId="77777777" w:rsidR="0092523D" w:rsidRDefault="0092523D" w:rsidP="00A32110">
      <w:r>
        <w:lastRenderedPageBreak/>
        <w:t>2. Logging: Local file logging on the server via custom FileLoggerProvider.</w:t>
      </w:r>
    </w:p>
    <w:p w14:paraId="2D40EC7A" w14:textId="77777777" w:rsidR="0050513B" w:rsidRDefault="0050513B" w:rsidP="00C42A0F">
      <w:pPr>
        <w:pStyle w:val="Heading30"/>
      </w:pPr>
      <w:r>
        <w:t>Communications Interfaces</w:t>
      </w:r>
    </w:p>
    <w:p w14:paraId="2EBCC07D" w14:textId="77777777" w:rsidR="0050513B" w:rsidRPr="0092523D" w:rsidRDefault="0050513B" w:rsidP="00C42A0F">
      <w:pPr>
        <w:pStyle w:val="BodyText"/>
        <w:rPr>
          <w:lang w:val="vi-VN"/>
        </w:rPr>
      </w:pPr>
    </w:p>
    <w:p w14:paraId="1A314FC8" w14:textId="77777777" w:rsidR="0092523D" w:rsidRDefault="0092523D" w:rsidP="0092523D">
      <w:pPr>
        <w:pStyle w:val="BodyText"/>
        <w:rPr>
          <w:lang w:val="vi-VN"/>
        </w:rPr>
      </w:pPr>
      <w:bookmarkStart w:id="44" w:name="_Toc521150213"/>
      <w:bookmarkStart w:id="45" w:name="_Toc34119218"/>
      <w:r>
        <w:t xml:space="preserve">1. Protocol: HTTP/HTTPS standard RESTful APIs. </w:t>
      </w:r>
    </w:p>
    <w:p w14:paraId="70CE735C" w14:textId="77777777" w:rsidR="0092523D" w:rsidRDefault="0092523D" w:rsidP="0092523D">
      <w:pPr>
        <w:pStyle w:val="BodyText"/>
      </w:pPr>
      <w:r>
        <w:t>2. CORS Policy: Enabled in Program.cs to support cross-origin requests from React frontend origins (localhost:5173, localhost:3000) to the ASP.NET Core backend.</w:t>
      </w:r>
    </w:p>
    <w:p w14:paraId="3B2C8A1B" w14:textId="77777777" w:rsidR="0050513B" w:rsidRDefault="0050513B" w:rsidP="00C42A0F">
      <w:pPr>
        <w:pStyle w:val="Heading2"/>
      </w:pPr>
      <w:r>
        <w:t>Licensing Requirements</w:t>
      </w:r>
      <w:bookmarkEnd w:id="44"/>
      <w:bookmarkEnd w:id="45"/>
    </w:p>
    <w:p w14:paraId="36BB070D" w14:textId="77777777" w:rsidR="0092523D" w:rsidRDefault="0092523D" w:rsidP="00A32110">
      <w:bookmarkStart w:id="46" w:name="_Toc521150214"/>
      <w:bookmarkStart w:id="47" w:name="_Toc34119219"/>
      <w:r>
        <w:t>The software is licensed under standard open-source rules for educational and internal business use. No commercial licensing checks are implemented.</w:t>
      </w:r>
    </w:p>
    <w:p w14:paraId="400A3E03" w14:textId="77777777" w:rsidR="0050513B" w:rsidRDefault="0050513B" w:rsidP="00C42A0F">
      <w:pPr>
        <w:pStyle w:val="Heading2"/>
      </w:pPr>
      <w:r>
        <w:t>Legal, Copyright, and Other Notices</w:t>
      </w:r>
      <w:bookmarkEnd w:id="46"/>
      <w:bookmarkEnd w:id="47"/>
    </w:p>
    <w:p w14:paraId="63F9CD15" w14:textId="77777777" w:rsidR="0092523D" w:rsidRDefault="0092523D" w:rsidP="00A32110">
      <w:bookmarkStart w:id="48" w:name="_Toc521150215"/>
      <w:bookmarkStart w:id="49" w:name="_Toc34119220"/>
      <w:r>
        <w:t>This application is developed as part of academic coursework. All rights reserved by the development group. Standard privacy protections apply to stored customer information (email, phone, name).</w:t>
      </w:r>
    </w:p>
    <w:p w14:paraId="013D9039" w14:textId="77777777" w:rsidR="0050513B" w:rsidRDefault="0050513B" w:rsidP="00C42A0F">
      <w:pPr>
        <w:pStyle w:val="Heading2"/>
        <w:rPr>
          <w:lang w:val="vi-VN"/>
        </w:rPr>
      </w:pPr>
      <w:r>
        <w:t>Applicable Standards</w:t>
      </w:r>
      <w:bookmarkEnd w:id="48"/>
      <w:bookmarkEnd w:id="49"/>
    </w:p>
    <w:p w14:paraId="31D29C45" w14:textId="77777777" w:rsidR="0092523D" w:rsidRDefault="0092523D" w:rsidP="00A32110">
      <w:pPr>
        <w:rPr>
          <w:lang w:val="vi-VN"/>
        </w:rPr>
      </w:pPr>
      <w:r>
        <w:t>1. ISO/IEC 27001 standard practices for basic password hashing and API access.</w:t>
      </w:r>
    </w:p>
    <w:p w14:paraId="77C1DA6E" w14:textId="77777777" w:rsidR="0092523D" w:rsidRDefault="0092523D" w:rsidP="00A32110">
      <w:r>
        <w:t>2. Web Content Accessibility Guidelines (WCAG) 2.1 AA for client-side user interfaces.</w:t>
      </w:r>
    </w:p>
    <w:p w14:paraId="62E5B1B8" w14:textId="77777777" w:rsidR="0092523D" w:rsidRPr="0092523D" w:rsidRDefault="0092523D" w:rsidP="0092523D"/>
    <w:p w14:paraId="20DFDCE7" w14:textId="77777777" w:rsidR="0050513B" w:rsidRDefault="0050513B" w:rsidP="00C42A0F">
      <w:pPr>
        <w:pStyle w:val="Heading1"/>
      </w:pPr>
      <w:bookmarkStart w:id="50" w:name="_Toc521150216"/>
      <w:bookmarkStart w:id="51" w:name="_Toc34119221"/>
      <w:r>
        <w:lastRenderedPageBreak/>
        <w:t>Supporting Information</w:t>
      </w:r>
      <w:bookmarkEnd w:id="50"/>
      <w:bookmarkEnd w:id="51"/>
    </w:p>
    <w:bookmarkEnd w:id="0"/>
    <w:bookmarkEnd w:id="1"/>
    <w:bookmarkEnd w:id="2"/>
    <w:bookmarkEnd w:id="3"/>
    <w:bookmarkEnd w:id="4"/>
    <w:bookmarkEnd w:id="5"/>
    <w:bookmarkEnd w:id="8"/>
    <w:bookmarkEnd w:id="9"/>
    <w:p w14:paraId="472A4376" w14:textId="77777777" w:rsidR="0092523D" w:rsidRDefault="0092523D" w:rsidP="00A32110">
      <w:r>
        <w:t>Supporting information including the research timeline, data schema, and 16-week methodologies:</w:t>
      </w:r>
      <w:r>
        <w:br/>
        <w:t>• Research Question: What factors most influence customer loyalty tier progression in smart service ecosystems?</w:t>
      </w:r>
      <w:r>
        <w:br/>
        <w:t>• Data Log Schema: Each record logs DateTime, Amount, Loyalty Points, Accumulated Points, Wash Count, Rewards Used, and Vehicle Type.</w:t>
      </w:r>
      <w:r>
        <w:br/>
        <w:t>• 16-Week Plan:</w:t>
      </w:r>
      <w:r>
        <w:br/>
        <w:t>- Phase 1 (Weeks 1-4): Build prototype web app for bookings and start user surveys.</w:t>
      </w:r>
      <w:r>
        <w:br/>
        <w:t>- Phase 2 (Weeks 5-7): Collect 2k synthetic behavioral records for loyalty &amp; transaction modules.</w:t>
      </w:r>
      <w:r>
        <w:br/>
        <w:t>- Phase 3 (Weeks 8-9): Gather 3k external survey data points.</w:t>
      </w:r>
      <w:r>
        <w:br/>
        <w:t>- Phase 4 (Weeks 10-12): Clean and process the collected data.</w:t>
      </w:r>
      <w:r>
        <w:br/>
        <w:t>- Phase 5 (Weeks 13-16): Train ML models, test hypotheses, and compile the final research paper.</w:t>
      </w:r>
    </w:p>
    <w:p w14:paraId="3B6AF2E3" w14:textId="77777777" w:rsidR="0092523D" w:rsidRPr="0092523D" w:rsidRDefault="0092523D" w:rsidP="0092523D">
      <w:pPr>
        <w:pStyle w:val="BodyText"/>
        <w:ind w:left="547"/>
        <w:rPr>
          <w:lang w:val="en-US"/>
        </w:rPr>
      </w:pPr>
    </w:p>
    <w:sectPr w:rsidR="0092523D" w:rsidRPr="0092523D">
      <w:headerReference w:type="default" r:id="rId12"/>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2593" w14:textId="77777777" w:rsidR="00057C53" w:rsidRDefault="00057C53" w:rsidP="00C42A0F">
      <w:r>
        <w:separator/>
      </w:r>
    </w:p>
    <w:p w14:paraId="2A2C6AF8" w14:textId="77777777" w:rsidR="00057C53" w:rsidRDefault="00057C53" w:rsidP="00C42A0F"/>
    <w:p w14:paraId="05107B86" w14:textId="77777777" w:rsidR="00057C53" w:rsidRDefault="00057C53" w:rsidP="00C42A0F"/>
    <w:p w14:paraId="645F6578" w14:textId="77777777" w:rsidR="00057C53" w:rsidRDefault="00057C53" w:rsidP="00C42A0F"/>
    <w:p w14:paraId="3AC4A9BA" w14:textId="77777777" w:rsidR="00057C53" w:rsidRDefault="00057C53" w:rsidP="00C42A0F"/>
  </w:endnote>
  <w:endnote w:type="continuationSeparator" w:id="0">
    <w:p w14:paraId="6CBFDF87" w14:textId="77777777" w:rsidR="00057C53" w:rsidRDefault="00057C53" w:rsidP="00C42A0F">
      <w:r>
        <w:continuationSeparator/>
      </w:r>
    </w:p>
    <w:p w14:paraId="17EF2346" w14:textId="77777777" w:rsidR="00057C53" w:rsidRDefault="00057C53" w:rsidP="00C42A0F"/>
    <w:p w14:paraId="4C28F731" w14:textId="77777777" w:rsidR="00057C53" w:rsidRDefault="00057C53" w:rsidP="00C42A0F"/>
    <w:p w14:paraId="5A9FE692" w14:textId="77777777" w:rsidR="00057C53" w:rsidRDefault="00057C53" w:rsidP="00C42A0F"/>
    <w:p w14:paraId="435D4BBA" w14:textId="77777777" w:rsidR="00057C53" w:rsidRDefault="00057C53" w:rsidP="00C42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5C21" w14:textId="77777777" w:rsidR="0050513B" w:rsidRDefault="0050513B" w:rsidP="00C42A0F">
    <w:pPr>
      <w:pStyle w:val="Footer"/>
    </w:pPr>
    <w:r>
      <w:t>06be-BM/PM/HDCV/FSOFT v1/1</w:t>
    </w:r>
    <w:r>
      <w:tab/>
    </w:r>
    <w:r>
      <w:tab/>
    </w:r>
    <w:r>
      <w:rPr>
        <w:rStyle w:val="PageNumber"/>
      </w:rPr>
      <w:fldChar w:fldCharType="begin"/>
    </w:r>
    <w:r>
      <w:rPr>
        <w:rStyle w:val="PageNumber"/>
      </w:rPr>
      <w:instrText xml:space="preserve"> PAGE </w:instrText>
    </w:r>
    <w:r>
      <w:rPr>
        <w:rStyle w:val="PageNumber"/>
      </w:rPr>
      <w:fldChar w:fldCharType="separate"/>
    </w:r>
    <w:r w:rsidR="00621B68">
      <w:rPr>
        <w:rStyle w:val="PageNumber"/>
        <w:noProof/>
      </w:rPr>
      <w:t>13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621B68">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B03DA" w14:textId="77777777" w:rsidR="00057C53" w:rsidRDefault="00057C53" w:rsidP="00C42A0F">
      <w:r>
        <w:separator/>
      </w:r>
    </w:p>
    <w:p w14:paraId="047FA1BC" w14:textId="77777777" w:rsidR="00057C53" w:rsidRDefault="00057C53" w:rsidP="00C42A0F"/>
    <w:p w14:paraId="2F6C4D1D" w14:textId="77777777" w:rsidR="00057C53" w:rsidRDefault="00057C53" w:rsidP="00C42A0F"/>
    <w:p w14:paraId="68D724A1" w14:textId="77777777" w:rsidR="00057C53" w:rsidRDefault="00057C53" w:rsidP="00C42A0F"/>
    <w:p w14:paraId="20A51F30" w14:textId="77777777" w:rsidR="00057C53" w:rsidRDefault="00057C53" w:rsidP="00C42A0F"/>
  </w:footnote>
  <w:footnote w:type="continuationSeparator" w:id="0">
    <w:p w14:paraId="138FE23B" w14:textId="77777777" w:rsidR="00057C53" w:rsidRDefault="00057C53" w:rsidP="00C42A0F">
      <w:r>
        <w:continuationSeparator/>
      </w:r>
    </w:p>
    <w:p w14:paraId="11E6A104" w14:textId="77777777" w:rsidR="00057C53" w:rsidRDefault="00057C53" w:rsidP="00C42A0F"/>
    <w:p w14:paraId="57BBD70A" w14:textId="77777777" w:rsidR="00057C53" w:rsidRDefault="00057C53" w:rsidP="00C42A0F"/>
    <w:p w14:paraId="5C358A80" w14:textId="77777777" w:rsidR="00057C53" w:rsidRDefault="00057C53" w:rsidP="00C42A0F"/>
    <w:p w14:paraId="0D0F319C" w14:textId="77777777" w:rsidR="00057C53" w:rsidRDefault="00057C53" w:rsidP="00C42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ED10" w14:textId="77777777" w:rsidR="0050513B" w:rsidRDefault="0050513B" w:rsidP="00C42A0F">
    <w:pPr>
      <w:pStyle w:val="Header"/>
    </w:pPr>
    <w:r>
      <w:t>AutoWashPro - Software Requirement Specification</w:t>
    </w:r>
    <w:r>
      <w:tab/>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D80B" w14:textId="77777777" w:rsidR="0050513B" w:rsidRDefault="0050513B" w:rsidP="00C42A0F">
    <w:pPr>
      <w:pStyle w:val="Header"/>
    </w:pPr>
    <w:r>
      <w:t>AutoWashPro - Software Requirement Specification</w:t>
    </w:r>
    <w: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6"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7"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8"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9"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2"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3"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14" w15:restartNumberingAfterBreak="0">
    <w:nsid w:val="454821E1"/>
    <w:multiLevelType w:val="multilevel"/>
    <w:tmpl w:val="D10C585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6"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17"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18"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9"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5C506F3"/>
    <w:multiLevelType w:val="multilevel"/>
    <w:tmpl w:val="0409001F"/>
    <w:numStyleLink w:val="111111"/>
  </w:abstractNum>
  <w:abstractNum w:abstractNumId="2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4"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5"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26"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2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2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9"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num w:numId="1" w16cid:durableId="283196133">
    <w:abstractNumId w:val="30"/>
  </w:num>
  <w:num w:numId="2" w16cid:durableId="567809518">
    <w:abstractNumId w:val="11"/>
  </w:num>
  <w:num w:numId="3" w16cid:durableId="449665823">
    <w:abstractNumId w:val="18"/>
  </w:num>
  <w:num w:numId="4" w16cid:durableId="825126644">
    <w:abstractNumId w:val="8"/>
  </w:num>
  <w:num w:numId="5" w16cid:durableId="791946331">
    <w:abstractNumId w:val="14"/>
  </w:num>
  <w:num w:numId="6" w16cid:durableId="1230577858">
    <w:abstractNumId w:val="28"/>
  </w:num>
  <w:num w:numId="7" w16cid:durableId="1339428732">
    <w:abstractNumId w:val="13"/>
  </w:num>
  <w:num w:numId="8" w16cid:durableId="1739747627">
    <w:abstractNumId w:val="9"/>
  </w:num>
  <w:num w:numId="9" w16cid:durableId="1528252616">
    <w:abstractNumId w:val="3"/>
  </w:num>
  <w:num w:numId="10" w16cid:durableId="542904403">
    <w:abstractNumId w:val="20"/>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16cid:durableId="699821947">
    <w:abstractNumId w:val="14"/>
  </w:num>
  <w:num w:numId="12" w16cid:durableId="1333292135">
    <w:abstractNumId w:val="14"/>
  </w:num>
  <w:num w:numId="13" w16cid:durableId="1583640098">
    <w:abstractNumId w:val="14"/>
  </w:num>
  <w:num w:numId="14" w16cid:durableId="1161121367">
    <w:abstractNumId w:val="14"/>
  </w:num>
  <w:num w:numId="15" w16cid:durableId="1418211940">
    <w:abstractNumId w:val="14"/>
  </w:num>
  <w:num w:numId="16" w16cid:durableId="100418932">
    <w:abstractNumId w:val="14"/>
  </w:num>
  <w:num w:numId="17" w16cid:durableId="689454613">
    <w:abstractNumId w:val="14"/>
  </w:num>
  <w:num w:numId="18" w16cid:durableId="1401905585">
    <w:abstractNumId w:val="14"/>
  </w:num>
  <w:num w:numId="19" w16cid:durableId="121309535">
    <w:abstractNumId w:val="19"/>
  </w:num>
  <w:num w:numId="20" w16cid:durableId="5948221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DE"/>
    <w:rsid w:val="00024B1D"/>
    <w:rsid w:val="000435AC"/>
    <w:rsid w:val="000560B7"/>
    <w:rsid w:val="00057C53"/>
    <w:rsid w:val="0007046A"/>
    <w:rsid w:val="00084882"/>
    <w:rsid w:val="00086D69"/>
    <w:rsid w:val="00094000"/>
    <w:rsid w:val="000A0DC3"/>
    <w:rsid w:val="000B5F70"/>
    <w:rsid w:val="000C18E0"/>
    <w:rsid w:val="000C24F9"/>
    <w:rsid w:val="000D2B04"/>
    <w:rsid w:val="00102C22"/>
    <w:rsid w:val="00113C4C"/>
    <w:rsid w:val="001523FA"/>
    <w:rsid w:val="00166618"/>
    <w:rsid w:val="0019327A"/>
    <w:rsid w:val="00195C22"/>
    <w:rsid w:val="001C3A2D"/>
    <w:rsid w:val="001E3AF1"/>
    <w:rsid w:val="001F547C"/>
    <w:rsid w:val="00223CA2"/>
    <w:rsid w:val="0023609F"/>
    <w:rsid w:val="00242242"/>
    <w:rsid w:val="002761E4"/>
    <w:rsid w:val="00276AE3"/>
    <w:rsid w:val="00277BFA"/>
    <w:rsid w:val="002A31C2"/>
    <w:rsid w:val="002A3992"/>
    <w:rsid w:val="002D044E"/>
    <w:rsid w:val="003124CB"/>
    <w:rsid w:val="00321FA1"/>
    <w:rsid w:val="003466DB"/>
    <w:rsid w:val="00357D45"/>
    <w:rsid w:val="00364E56"/>
    <w:rsid w:val="00374332"/>
    <w:rsid w:val="00376509"/>
    <w:rsid w:val="00383A4D"/>
    <w:rsid w:val="003B0AA3"/>
    <w:rsid w:val="003B1C64"/>
    <w:rsid w:val="003B2941"/>
    <w:rsid w:val="003C3F58"/>
    <w:rsid w:val="003E0AAB"/>
    <w:rsid w:val="003E41E3"/>
    <w:rsid w:val="003F299F"/>
    <w:rsid w:val="00423FD9"/>
    <w:rsid w:val="00434B6F"/>
    <w:rsid w:val="004374A3"/>
    <w:rsid w:val="004465F7"/>
    <w:rsid w:val="00451C46"/>
    <w:rsid w:val="004621A1"/>
    <w:rsid w:val="004707B3"/>
    <w:rsid w:val="00493938"/>
    <w:rsid w:val="00494410"/>
    <w:rsid w:val="004A1DB1"/>
    <w:rsid w:val="004A4B3B"/>
    <w:rsid w:val="00500D69"/>
    <w:rsid w:val="0050513B"/>
    <w:rsid w:val="0051524F"/>
    <w:rsid w:val="00521C9B"/>
    <w:rsid w:val="0052332E"/>
    <w:rsid w:val="0053210E"/>
    <w:rsid w:val="005450D9"/>
    <w:rsid w:val="00567C8C"/>
    <w:rsid w:val="00571B45"/>
    <w:rsid w:val="00574BB5"/>
    <w:rsid w:val="00576DB3"/>
    <w:rsid w:val="00581B55"/>
    <w:rsid w:val="00596F15"/>
    <w:rsid w:val="005A037C"/>
    <w:rsid w:val="005A3896"/>
    <w:rsid w:val="005D75E6"/>
    <w:rsid w:val="005F3244"/>
    <w:rsid w:val="005F4FA3"/>
    <w:rsid w:val="005F547D"/>
    <w:rsid w:val="00607A2B"/>
    <w:rsid w:val="0061159E"/>
    <w:rsid w:val="006134CA"/>
    <w:rsid w:val="00621B68"/>
    <w:rsid w:val="00670E0C"/>
    <w:rsid w:val="00677D11"/>
    <w:rsid w:val="006A19C6"/>
    <w:rsid w:val="006D5798"/>
    <w:rsid w:val="006E2EAD"/>
    <w:rsid w:val="00705050"/>
    <w:rsid w:val="007264C5"/>
    <w:rsid w:val="0072761A"/>
    <w:rsid w:val="00735781"/>
    <w:rsid w:val="00737E39"/>
    <w:rsid w:val="00745CD2"/>
    <w:rsid w:val="00781AB7"/>
    <w:rsid w:val="0078390F"/>
    <w:rsid w:val="007D1025"/>
    <w:rsid w:val="007F3C37"/>
    <w:rsid w:val="00841BE5"/>
    <w:rsid w:val="00851D31"/>
    <w:rsid w:val="00881283"/>
    <w:rsid w:val="008936E5"/>
    <w:rsid w:val="008A1CC5"/>
    <w:rsid w:val="008C617E"/>
    <w:rsid w:val="008C7CB7"/>
    <w:rsid w:val="0090063F"/>
    <w:rsid w:val="00903E4B"/>
    <w:rsid w:val="009244BA"/>
    <w:rsid w:val="0092523D"/>
    <w:rsid w:val="00934A7E"/>
    <w:rsid w:val="0095440A"/>
    <w:rsid w:val="009562D0"/>
    <w:rsid w:val="00960334"/>
    <w:rsid w:val="00985DE4"/>
    <w:rsid w:val="00987DD3"/>
    <w:rsid w:val="009915AD"/>
    <w:rsid w:val="009A3343"/>
    <w:rsid w:val="009B33AB"/>
    <w:rsid w:val="009D44D4"/>
    <w:rsid w:val="009E2903"/>
    <w:rsid w:val="009F17A6"/>
    <w:rsid w:val="009F48F7"/>
    <w:rsid w:val="00A0033E"/>
    <w:rsid w:val="00A14894"/>
    <w:rsid w:val="00A2518A"/>
    <w:rsid w:val="00A31B41"/>
    <w:rsid w:val="00A32110"/>
    <w:rsid w:val="00A43EC0"/>
    <w:rsid w:val="00A50319"/>
    <w:rsid w:val="00A51103"/>
    <w:rsid w:val="00A51FA4"/>
    <w:rsid w:val="00AA5801"/>
    <w:rsid w:val="00AB6693"/>
    <w:rsid w:val="00AD13A9"/>
    <w:rsid w:val="00AD21B8"/>
    <w:rsid w:val="00AE27BF"/>
    <w:rsid w:val="00AF485B"/>
    <w:rsid w:val="00AF54CB"/>
    <w:rsid w:val="00B158E9"/>
    <w:rsid w:val="00B36701"/>
    <w:rsid w:val="00B4249A"/>
    <w:rsid w:val="00B62447"/>
    <w:rsid w:val="00B77D9B"/>
    <w:rsid w:val="00B83A2D"/>
    <w:rsid w:val="00B9036D"/>
    <w:rsid w:val="00B95928"/>
    <w:rsid w:val="00BA5DF8"/>
    <w:rsid w:val="00BB3306"/>
    <w:rsid w:val="00BB549B"/>
    <w:rsid w:val="00BE3D87"/>
    <w:rsid w:val="00BF50F4"/>
    <w:rsid w:val="00C42A0F"/>
    <w:rsid w:val="00C60284"/>
    <w:rsid w:val="00C8421D"/>
    <w:rsid w:val="00C968FB"/>
    <w:rsid w:val="00CA26BA"/>
    <w:rsid w:val="00CA7FF7"/>
    <w:rsid w:val="00CB10D1"/>
    <w:rsid w:val="00CB3EA1"/>
    <w:rsid w:val="00CD74CB"/>
    <w:rsid w:val="00CE4D99"/>
    <w:rsid w:val="00CF014D"/>
    <w:rsid w:val="00D10829"/>
    <w:rsid w:val="00D33786"/>
    <w:rsid w:val="00D417C9"/>
    <w:rsid w:val="00D57C21"/>
    <w:rsid w:val="00D613D0"/>
    <w:rsid w:val="00D65EC8"/>
    <w:rsid w:val="00D80992"/>
    <w:rsid w:val="00DB1377"/>
    <w:rsid w:val="00DC67DA"/>
    <w:rsid w:val="00DD14DE"/>
    <w:rsid w:val="00DD62E9"/>
    <w:rsid w:val="00E037F6"/>
    <w:rsid w:val="00E06C00"/>
    <w:rsid w:val="00E27594"/>
    <w:rsid w:val="00E308C9"/>
    <w:rsid w:val="00E333D6"/>
    <w:rsid w:val="00E358CE"/>
    <w:rsid w:val="00E3760D"/>
    <w:rsid w:val="00E47FA9"/>
    <w:rsid w:val="00E71E80"/>
    <w:rsid w:val="00EB2BED"/>
    <w:rsid w:val="00EC43AF"/>
    <w:rsid w:val="00F122BD"/>
    <w:rsid w:val="00F142D8"/>
    <w:rsid w:val="00F16571"/>
    <w:rsid w:val="00F324CB"/>
    <w:rsid w:val="00F6552D"/>
    <w:rsid w:val="00F74992"/>
    <w:rsid w:val="00F764A2"/>
    <w:rsid w:val="00F824F7"/>
    <w:rsid w:val="00F83730"/>
    <w:rsid w:val="00FA5B90"/>
    <w:rsid w:val="00FB4200"/>
    <w:rsid w:val="00FC2DFC"/>
    <w:rsid w:val="00FD6194"/>
    <w:rsid w:val="00FE274C"/>
    <w:rsid w:val="00FE4FD3"/>
    <w:rsid w:val="00FE7A61"/>
    <w:rsid w:val="00FE7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C272A"/>
  <w15:chartTrackingRefBased/>
  <w15:docId w15:val="{AE95F6F9-F24F-4FC7-B3A4-E8BB346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71E80"/>
    <w:pPr>
      <w:spacing w:before="120" w:after="60"/>
      <w:ind w:left="180"/>
    </w:pPr>
    <w:rPr>
      <w:rFonts w:cs="Arial"/>
      <w:sz w:val="24"/>
    </w:rPr>
  </w:style>
  <w:style w:type="paragraph" w:styleId="Heading1">
    <w:name w:val="heading 1"/>
    <w:aliases w:val="H1"/>
    <w:basedOn w:val="Normal"/>
    <w:next w:val="Normal"/>
    <w:autoRedefine/>
    <w:qFormat/>
    <w:pPr>
      <w:keepNext/>
      <w:pageBreakBefore/>
      <w:widowControl w:val="0"/>
      <w:numPr>
        <w:numId w:val="5"/>
      </w:numPr>
      <w:tabs>
        <w:tab w:val="clear" w:pos="432"/>
        <w:tab w:val="num" w:pos="540"/>
      </w:tabs>
      <w:spacing w:before="360" w:after="240" w:line="360" w:lineRule="auto"/>
      <w:ind w:left="547" w:hanging="547"/>
      <w:outlineLvl w:val="0"/>
    </w:pPr>
    <w:rPr>
      <w:rFonts w:ascii="Verdana" w:hAnsi="Verdana" w:cs="Times New Roman"/>
      <w:b/>
      <w:bCs/>
      <w:caps/>
      <w:snapToGrid w:val="0"/>
      <w:color w:val="6E2500"/>
      <w:kern w:val="28"/>
      <w:szCs w:val="24"/>
    </w:rPr>
  </w:style>
  <w:style w:type="paragraph" w:styleId="Heading2">
    <w:name w:val="heading 2"/>
    <w:aliases w:val="l2,H2"/>
    <w:basedOn w:val="Normal"/>
    <w:next w:val="Normal"/>
    <w:link w:val="Heading2Char"/>
    <w:autoRedefine/>
    <w:qFormat/>
    <w:pPr>
      <w:keepNext/>
      <w:numPr>
        <w:ilvl w:val="1"/>
        <w:numId w:val="5"/>
      </w:numPr>
      <w:tabs>
        <w:tab w:val="clear" w:pos="576"/>
        <w:tab w:val="num" w:pos="8514"/>
      </w:tabs>
      <w:spacing w:before="480" w:after="240"/>
      <w:ind w:left="0"/>
      <w:jc w:val="both"/>
      <w:outlineLvl w:val="1"/>
    </w:pPr>
    <w:rPr>
      <w:rFonts w:ascii="Verdana" w:hAnsi="Verdana" w:cs="Tahoma"/>
      <w:b/>
      <w:i/>
      <w:iCs/>
      <w:snapToGrid w:val="0"/>
      <w:color w:val="003400"/>
      <w:sz w:val="22"/>
      <w:szCs w:val="22"/>
    </w:rPr>
  </w:style>
  <w:style w:type="paragraph" w:styleId="Heading30">
    <w:name w:val="heading 3"/>
    <w:basedOn w:val="Normal"/>
    <w:next w:val="Normal"/>
    <w:autoRedefine/>
    <w:qFormat/>
    <w:rsid w:val="0050513B"/>
    <w:pPr>
      <w:keepNext/>
      <w:spacing w:before="360" w:after="240"/>
      <w:ind w:left="0"/>
      <w:jc w:val="center"/>
      <w:outlineLvl w:val="2"/>
    </w:pPr>
    <w:rPr>
      <w:rFonts w:cs="Tahoma"/>
      <w:b/>
      <w:bCs/>
      <w:szCs w:val="18"/>
    </w:rPr>
  </w:style>
  <w:style w:type="paragraph" w:styleId="Heading4">
    <w:name w:val="heading 4"/>
    <w:basedOn w:val="Normal"/>
    <w:next w:val="Normal"/>
    <w:qFormat/>
    <w:pPr>
      <w:keepNext/>
      <w:numPr>
        <w:ilvl w:val="3"/>
        <w:numId w:val="5"/>
      </w:numPr>
      <w:spacing w:before="240"/>
      <w:jc w:val="both"/>
      <w:outlineLvl w:val="3"/>
    </w:pPr>
    <w:rPr>
      <w:b/>
      <w:bCs/>
    </w:rPr>
  </w:style>
  <w:style w:type="paragraph" w:styleId="Heading5">
    <w:name w:val="heading 5"/>
    <w:basedOn w:val="Normal"/>
    <w:next w:val="Normal"/>
    <w:qFormat/>
    <w:pPr>
      <w:numPr>
        <w:ilvl w:val="4"/>
        <w:numId w:val="5"/>
      </w:numPr>
      <w:spacing w:before="240"/>
      <w:jc w:val="both"/>
      <w:outlineLvl w:val="4"/>
    </w:pPr>
    <w:rPr>
      <w:rFonts w:ascii=".VnArial" w:hAnsi=".VnArial" w:cs="Times New Roman"/>
    </w:rPr>
  </w:style>
  <w:style w:type="paragraph" w:styleId="Heading6">
    <w:name w:val="heading 6"/>
    <w:basedOn w:val="Normal"/>
    <w:next w:val="Normal"/>
    <w:qFormat/>
    <w:pPr>
      <w:numPr>
        <w:ilvl w:val="5"/>
        <w:numId w:val="5"/>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after="120" w:line="360" w:lineRule="auto"/>
      <w:ind w:left="0"/>
    </w:pPr>
    <w:rPr>
      <w:rFonts w:cs="Tahoma"/>
      <w:b/>
      <w:bCs/>
      <w:caps/>
      <w:noProof/>
      <w:sz w:val="22"/>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cs="Times New Roman"/>
      <w:i/>
      <w:iCs/>
      <w:sz w:val="22"/>
      <w:szCs w:val="22"/>
    </w:rPr>
  </w:style>
  <w:style w:type="paragraph" w:customStyle="1" w:styleId="Vidu">
    <w:name w:val="Vidu"/>
    <w:basedOn w:val="Normal"/>
    <w:pPr>
      <w:numPr>
        <w:numId w:val="1"/>
      </w:numPr>
      <w:jc w:val="both"/>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numPr>
        <w:numId w:val="4"/>
      </w:numPr>
      <w:spacing w:before="0"/>
    </w:pPr>
    <w:rPr>
      <w:rFonts w:ascii="Arial" w:hAnsi="Arial" w:cs="Arial"/>
    </w:rPr>
  </w:style>
  <w:style w:type="paragraph" w:styleId="Header">
    <w:name w:val="header"/>
    <w:basedOn w:val="Normal"/>
    <w:autoRedefine/>
    <w:pPr>
      <w:pBdr>
        <w:bottom w:val="single" w:sz="4" w:space="1" w:color="auto"/>
      </w:pBdr>
      <w:tabs>
        <w:tab w:val="right" w:pos="9000"/>
      </w:tabs>
      <w:ind w:left="0" w:right="8"/>
      <w:jc w:val="both"/>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ind w:left="0"/>
      <w:jc w:val="both"/>
    </w:pPr>
    <w:rPr>
      <w:rFonts w:cs="Tahoma"/>
    </w:rPr>
  </w:style>
  <w:style w:type="paragraph" w:customStyle="1" w:styleId="NormalH">
    <w:name w:val="NormalH"/>
    <w:basedOn w:val="Normal"/>
    <w:autoRedefine/>
    <w:pPr>
      <w:pageBreakBefore/>
      <w:tabs>
        <w:tab w:val="left" w:pos="2160"/>
        <w:tab w:val="right" w:pos="5040"/>
        <w:tab w:val="left" w:pos="5760"/>
        <w:tab w:val="right" w:pos="8640"/>
      </w:tabs>
      <w:spacing w:before="360" w:after="240"/>
      <w:ind w:left="0"/>
    </w:pPr>
    <w:rPr>
      <w:rFonts w:ascii="Verdana" w:hAnsi="Verdana" w:cs="Times New Roman"/>
      <w:b/>
      <w:caps/>
      <w:color w:val="033103"/>
      <w:szCs w:val="32"/>
      <w:lang w:val="en-GB"/>
    </w:rPr>
  </w:style>
  <w:style w:type="character" w:styleId="PageNumber">
    <w:name w:val="page number"/>
    <w:basedOn w:val="DefaultParagraphFont"/>
  </w:style>
  <w:style w:type="paragraph" w:customStyle="1" w:styleId="Bang">
    <w:name w:val="Bang"/>
    <w:basedOn w:val="Normal"/>
    <w:autoRedefine/>
    <w:pPr>
      <w:spacing w:before="80" w:after="80"/>
      <w:ind w:left="0"/>
    </w:pPr>
    <w:rPr>
      <w:rFonts w:cs="Tahoma"/>
      <w:sz w:val="18"/>
      <w:szCs w:val="18"/>
    </w:rPr>
  </w:style>
  <w:style w:type="paragraph" w:customStyle="1" w:styleId="Heading3">
    <w:name w:val="Heading3"/>
    <w:basedOn w:val="NormalIndent"/>
    <w:pPr>
      <w:numPr>
        <w:ilvl w:val="1"/>
        <w:numId w:val="19"/>
      </w:numPr>
    </w:pPr>
    <w:rPr>
      <w:rFonts w:ascii=".VnArial" w:hAnsi=".VnArial" w:cs="Times New Roman"/>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link w:val="BodyTextChar"/>
    <w:pPr>
      <w:spacing w:before="0"/>
      <w:ind w:left="0"/>
      <w:jc w:val="both"/>
    </w:pPr>
    <w:rPr>
      <w:rFonts w:cs="Times New Roman"/>
      <w:szCs w:val="24"/>
      <w:lang w:val="en-AU"/>
    </w:rPr>
  </w:style>
  <w:style w:type="paragraph" w:customStyle="1" w:styleId="Heading1H1">
    <w:name w:val="Heading 1.H1"/>
    <w:basedOn w:val="Normal"/>
    <w:next w:val="Normal"/>
    <w:pPr>
      <w:keepNext/>
      <w:tabs>
        <w:tab w:val="left" w:pos="432"/>
      </w:tabs>
      <w:spacing w:before="240" w:after="240"/>
      <w:ind w:left="432" w:hanging="432"/>
      <w:jc w:val="both"/>
    </w:pPr>
    <w:rPr>
      <w:rFonts w:cs="Times New Roman"/>
      <w:b/>
      <w:bCs/>
      <w:caps/>
      <w:kern w:val="28"/>
      <w:szCs w:val="24"/>
      <w:lang w:val="en-AU"/>
    </w:rPr>
  </w:style>
  <w:style w:type="paragraph" w:customStyle="1" w:styleId="Heading2H2">
    <w:name w:val="Heading 2.H2"/>
    <w:basedOn w:val="Normal"/>
    <w:next w:val="Normal"/>
    <w:pPr>
      <w:keepNext/>
      <w:tabs>
        <w:tab w:val="left" w:pos="576"/>
      </w:tabs>
      <w:spacing w:before="240" w:after="200"/>
      <w:ind w:left="576" w:hanging="576"/>
      <w:jc w:val="both"/>
    </w:pPr>
    <w:rPr>
      <w:rFonts w:cs="Times New Roman"/>
      <w:b/>
      <w:bCs/>
      <w:lang w:val="en-AU"/>
    </w:rPr>
  </w:style>
  <w:style w:type="paragraph" w:customStyle="1" w:styleId="APP2">
    <w:name w:val="APP2"/>
    <w:basedOn w:val="Normal"/>
    <w:pPr>
      <w:tabs>
        <w:tab w:val="left" w:pos="-720"/>
        <w:tab w:val="left" w:pos="0"/>
      </w:tabs>
      <w:spacing w:before="0"/>
      <w:ind w:hanging="720"/>
      <w:jc w:val="both"/>
    </w:pPr>
    <w:rPr>
      <w:rFonts w:cs="Times New Roman"/>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spacing w:before="0"/>
      <w:jc w:val="both"/>
    </w:pPr>
    <w:rPr>
      <w:rFonts w:cs="Times New Roman"/>
      <w:lang w:val="en-GB"/>
    </w:rPr>
  </w:style>
  <w:style w:type="paragraph" w:customStyle="1" w:styleId="chklvl2">
    <w:name w:val="chklvl2"/>
    <w:basedOn w:val="Normal"/>
    <w:pPr>
      <w:spacing w:before="0"/>
      <w:ind w:left="0" w:firstLine="720"/>
      <w:jc w:val="both"/>
    </w:pPr>
    <w:rPr>
      <w:rFonts w:cs="Times New Roman"/>
      <w:sz w:val="22"/>
      <w:szCs w:val="22"/>
      <w:lang w:val="en-AU"/>
    </w:rPr>
  </w:style>
  <w:style w:type="paragraph" w:customStyle="1" w:styleId="chklvl1">
    <w:name w:val="chklvl1"/>
    <w:basedOn w:val="Normal"/>
    <w:pPr>
      <w:spacing w:before="0"/>
      <w:ind w:left="0" w:firstLine="360"/>
      <w:jc w:val="both"/>
    </w:pPr>
    <w:rPr>
      <w:rFonts w:cs="Times New Roman"/>
      <w:szCs w:val="24"/>
      <w:lang w:val="en-AU"/>
    </w:rPr>
  </w:style>
  <w:style w:type="paragraph" w:customStyle="1" w:styleId="chklvl3">
    <w:name w:val="chklvl3"/>
    <w:basedOn w:val="Normal"/>
    <w:pPr>
      <w:spacing w:before="0"/>
      <w:ind w:left="0" w:firstLine="1080"/>
      <w:jc w:val="both"/>
    </w:pPr>
    <w:rPr>
      <w:rFonts w:cs="Times New Roman"/>
      <w:lang w:val="en-AU"/>
    </w:rPr>
  </w:style>
  <w:style w:type="paragraph" w:customStyle="1" w:styleId="CHKLVL4">
    <w:name w:val="CHKLVL4"/>
    <w:basedOn w:val="Normal"/>
    <w:pPr>
      <w:spacing w:before="0"/>
      <w:ind w:left="1440"/>
      <w:jc w:val="both"/>
    </w:pPr>
    <w:rPr>
      <w:rFonts w:cs="Times New Roman"/>
      <w:i/>
      <w:iCs/>
      <w:lang w:val="en-AU"/>
    </w:rPr>
  </w:style>
  <w:style w:type="paragraph" w:customStyle="1" w:styleId="GLOSSARY1">
    <w:name w:val="GLOSSARY1"/>
    <w:basedOn w:val="Normal"/>
    <w:pPr>
      <w:spacing w:before="0"/>
      <w:ind w:left="274" w:hanging="274"/>
      <w:jc w:val="both"/>
    </w:pPr>
    <w:rPr>
      <w:rFonts w:cs="Times New Roman"/>
      <w:b/>
      <w:bCs/>
      <w:lang w:val="en-AU"/>
    </w:rPr>
  </w:style>
  <w:style w:type="paragraph" w:customStyle="1" w:styleId="h1para">
    <w:name w:val="h1para"/>
    <w:basedOn w:val="Normal"/>
    <w:pPr>
      <w:spacing w:before="0"/>
      <w:ind w:left="450"/>
      <w:jc w:val="both"/>
    </w:pPr>
    <w:rPr>
      <w:rFonts w:cs="Times New Roman"/>
      <w:lang w:val="en-AU"/>
    </w:rPr>
  </w:style>
  <w:style w:type="paragraph" w:customStyle="1" w:styleId="h2level">
    <w:name w:val="h2level"/>
    <w:basedOn w:val="Normal"/>
    <w:pPr>
      <w:spacing w:before="0"/>
      <w:ind w:left="1170"/>
      <w:jc w:val="both"/>
    </w:pPr>
    <w:rPr>
      <w:rFonts w:cs="Times New Roman"/>
      <w:lang w:val="en-AU"/>
    </w:rPr>
  </w:style>
  <w:style w:type="paragraph" w:customStyle="1" w:styleId="Titlechklst">
    <w:name w:val="Title_chklst"/>
    <w:basedOn w:val="Normal"/>
    <w:pPr>
      <w:spacing w:before="0"/>
      <w:ind w:left="0"/>
      <w:jc w:val="center"/>
    </w:pPr>
    <w:rPr>
      <w:rFonts w:cs="Times New Roman"/>
      <w:b/>
      <w:bCs/>
      <w:caps/>
      <w:sz w:val="28"/>
      <w:szCs w:val="28"/>
      <w:lang w:val="en-AU"/>
    </w:rPr>
  </w:style>
  <w:style w:type="paragraph" w:customStyle="1" w:styleId="CHAPTER">
    <w:name w:val="CHAPTER"/>
    <w:basedOn w:val="Normal"/>
    <w:pPr>
      <w:spacing w:before="0"/>
      <w:ind w:left="360" w:hanging="360"/>
      <w:jc w:val="center"/>
    </w:pPr>
    <w:rPr>
      <w:rFonts w:cs="Times New Roman"/>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spacing w:before="0"/>
      <w:ind w:left="432"/>
      <w:jc w:val="both"/>
    </w:pPr>
    <w:rPr>
      <w:rFonts w:cs="Times New Roman"/>
      <w:lang w:val="en-AU"/>
    </w:rPr>
  </w:style>
  <w:style w:type="paragraph" w:customStyle="1" w:styleId="Level4">
    <w:name w:val="Level_4"/>
    <w:basedOn w:val="Normal"/>
    <w:pPr>
      <w:spacing w:before="0"/>
      <w:ind w:left="1080"/>
      <w:jc w:val="both"/>
    </w:pPr>
    <w:rPr>
      <w:rFonts w:cs="Times New Roman"/>
      <w:lang w:val="en-AU"/>
    </w:rPr>
  </w:style>
  <w:style w:type="paragraph" w:customStyle="1" w:styleId="Level1">
    <w:name w:val="Level_1"/>
    <w:basedOn w:val="Normal"/>
    <w:pPr>
      <w:spacing w:before="0"/>
      <w:ind w:left="0"/>
      <w:jc w:val="both"/>
    </w:pPr>
    <w:rPr>
      <w:rFonts w:cs="Times New Roman"/>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0"/>
      <w:ind w:left="1440"/>
      <w:jc w:val="both"/>
    </w:pPr>
    <w:rPr>
      <w:rFonts w:cs="Times New Roman"/>
      <w:lang w:val="en-AU"/>
    </w:rPr>
  </w:style>
  <w:style w:type="paragraph" w:customStyle="1" w:styleId="level6">
    <w:name w:val="level_6"/>
    <w:basedOn w:val="Normal"/>
    <w:pPr>
      <w:spacing w:before="0"/>
      <w:ind w:left="1800"/>
      <w:jc w:val="both"/>
    </w:pPr>
    <w:rPr>
      <w:rFonts w:cs="Times New Roman"/>
      <w:lang w:val="en-AU"/>
    </w:rPr>
  </w:style>
  <w:style w:type="paragraph" w:customStyle="1" w:styleId="Appendix">
    <w:name w:val="Appendix"/>
    <w:basedOn w:val="Normal"/>
    <w:pPr>
      <w:spacing w:before="0"/>
      <w:ind w:left="0"/>
      <w:jc w:val="both"/>
    </w:pPr>
    <w:rPr>
      <w:rFonts w:cs="Times New Roman"/>
      <w:b/>
      <w:bCs/>
      <w:caps/>
      <w:szCs w:val="24"/>
      <w:lang w:val="en-AU"/>
    </w:rPr>
  </w:style>
  <w:style w:type="paragraph" w:customStyle="1" w:styleId="Applevel2">
    <w:name w:val="App_level2"/>
    <w:basedOn w:val="Normal"/>
    <w:pPr>
      <w:spacing w:before="0"/>
      <w:ind w:left="0"/>
      <w:jc w:val="both"/>
    </w:pPr>
    <w:rPr>
      <w:rFonts w:cs="Times New Roman"/>
      <w:b/>
      <w:bCs/>
      <w:caps/>
      <w:lang w:val="en-AU"/>
    </w:rPr>
  </w:style>
  <w:style w:type="paragraph" w:styleId="FootnoteText">
    <w:name w:val="footnote text"/>
    <w:basedOn w:val="Normal"/>
    <w:semiHidden/>
    <w:pPr>
      <w:spacing w:before="0"/>
      <w:ind w:left="0"/>
    </w:pPr>
    <w:rPr>
      <w:rFonts w:cs="Times New Roman"/>
    </w:rPr>
  </w:style>
  <w:style w:type="paragraph" w:customStyle="1" w:styleId="Standaard">
    <w:name w:val="Standaard"/>
    <w:rPr>
      <w:rFonts w:ascii="CG Times" w:hAnsi="CG Times"/>
      <w:sz w:val="24"/>
      <w:szCs w:val="24"/>
      <w:lang w:val="en-GB"/>
    </w:rPr>
  </w:style>
  <w:style w:type="paragraph" w:styleId="CommentText">
    <w:name w:val="annotation text"/>
    <w:basedOn w:val="Normal"/>
    <w:semiHidden/>
    <w:pPr>
      <w:spacing w:before="0"/>
      <w:ind w:left="0"/>
    </w:pPr>
    <w:rPr>
      <w:rFonts w:cs="Times New Roman"/>
      <w:lang w:val="en-GB"/>
    </w:rPr>
  </w:style>
  <w:style w:type="paragraph" w:styleId="BodyTextIndent">
    <w:name w:val="Body Text Indent"/>
    <w:basedOn w:val="Normal"/>
    <w:pPr>
      <w:spacing w:before="0"/>
      <w:ind w:left="0"/>
      <w:jc w:val="both"/>
    </w:pPr>
    <w:rPr>
      <w:rFonts w:cs="Times New Roman"/>
      <w:szCs w:val="24"/>
      <w:lang w:val="en-AU"/>
    </w:rPr>
  </w:style>
  <w:style w:type="paragraph" w:customStyle="1" w:styleId="Starbullet">
    <w:name w:val="Starbullet"/>
    <w:basedOn w:val="Normal"/>
    <w:pPr>
      <w:spacing w:before="0" w:after="240"/>
      <w:ind w:left="360" w:hanging="360"/>
      <w:jc w:val="both"/>
    </w:pPr>
    <w:rPr>
      <w:rFonts w:cs="Times New Roman"/>
      <w:color w:val="000000"/>
      <w:szCs w:val="24"/>
      <w:lang w:val="en-GB"/>
    </w:rPr>
  </w:style>
  <w:style w:type="paragraph" w:customStyle="1" w:styleId="textnotindented">
    <w:name w:val="text not indented"/>
    <w:basedOn w:val="Normal"/>
    <w:pPr>
      <w:spacing w:before="240"/>
      <w:ind w:left="0"/>
      <w:jc w:val="both"/>
    </w:pPr>
    <w:rPr>
      <w:rFonts w:cs="Times New Roman"/>
      <w:color w:val="000000"/>
      <w:szCs w:val="24"/>
      <w:lang w:val="en-GB"/>
    </w:rPr>
  </w:style>
  <w:style w:type="paragraph" w:styleId="Caption">
    <w:name w:val="caption"/>
    <w:basedOn w:val="Normal"/>
    <w:next w:val="Normal"/>
    <w:qFormat/>
    <w:pPr>
      <w:spacing w:before="0"/>
      <w:ind w:left="0"/>
      <w:jc w:val="center"/>
    </w:pPr>
    <w:rPr>
      <w:rFonts w:cs="Times New Roman"/>
      <w:color w:val="000000"/>
      <w:szCs w:val="24"/>
      <w:lang w:val="en-GB"/>
    </w:rPr>
  </w:style>
  <w:style w:type="paragraph" w:customStyle="1" w:styleId="table">
    <w:name w:val="table"/>
    <w:basedOn w:val="Normal"/>
    <w:pPr>
      <w:spacing w:after="120"/>
      <w:ind w:left="0"/>
    </w:pPr>
    <w:rPr>
      <w:rFonts w:cs="Times New Roman"/>
      <w:color w:val="000000"/>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rFonts w:cs="Times New Roman"/>
      <w:szCs w:val="24"/>
      <w:lang w:val="en-AU"/>
    </w:rPr>
  </w:style>
  <w:style w:type="paragraph" w:customStyle="1" w:styleId="screentable">
    <w:name w:val="screen table"/>
    <w:pPr>
      <w:widowControl w:val="0"/>
    </w:pPr>
  </w:style>
  <w:style w:type="paragraph" w:styleId="BodyText3">
    <w:name w:val="Body Text 3"/>
    <w:basedOn w:val="Normal"/>
    <w:pPr>
      <w:spacing w:before="0"/>
      <w:ind w:left="0"/>
    </w:pPr>
    <w:rPr>
      <w:b/>
      <w:bCs/>
      <w:i/>
      <w:iCs/>
      <w:sz w:val="44"/>
      <w:szCs w:val="44"/>
      <w:lang w:val="en-AU"/>
    </w:rPr>
  </w:style>
  <w:style w:type="paragraph" w:styleId="TableofFigures">
    <w:name w:val="table of figures"/>
    <w:basedOn w:val="Normal"/>
    <w:next w:val="Normal"/>
    <w:semiHidden/>
    <w:pPr>
      <w:spacing w:before="0"/>
      <w:ind w:left="0"/>
    </w:pPr>
    <w:rPr>
      <w:rFonts w:cs="Times New Roman"/>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0"/>
      <w:ind w:left="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0"/>
      <w:ind w:left="0"/>
    </w:pPr>
    <w:rPr>
      <w:rFonts w:ascii="Courier New" w:hAnsi="Courier New" w:cs="Courier New"/>
      <w:sz w:val="12"/>
      <w:szCs w:val="12"/>
      <w:lang w:val="en-GB"/>
    </w:rPr>
  </w:style>
  <w:style w:type="paragraph" w:customStyle="1" w:styleId="jlm">
    <w:name w:val="jlm"/>
    <w:basedOn w:val="Normal"/>
    <w:pPr>
      <w:spacing w:before="0"/>
      <w:ind w:left="0"/>
    </w:pPr>
    <w:rPr>
      <w:rFonts w:ascii="Courier New" w:hAnsi="Courier New" w:cs="Courier New"/>
    </w:rPr>
  </w:style>
  <w:style w:type="paragraph" w:styleId="DocumentMap">
    <w:name w:val="Document Map"/>
    <w:basedOn w:val="Normal"/>
    <w:semiHidden/>
    <w:pPr>
      <w:shd w:val="clear" w:color="auto" w:fill="000080"/>
      <w:spacing w:before="0"/>
      <w:ind w:left="0"/>
      <w:jc w:val="both"/>
    </w:pPr>
    <w:rPr>
      <w:rFonts w:cs="Tahoma"/>
      <w:lang w:val="en-AU"/>
    </w:rPr>
  </w:style>
  <w:style w:type="paragraph" w:customStyle="1" w:styleId="Listing">
    <w:name w:val="Listing"/>
    <w:basedOn w:val="Normal"/>
    <w:pPr>
      <w:spacing w:before="0"/>
      <w:ind w:left="0"/>
    </w:pPr>
    <w:rPr>
      <w:rFonts w:ascii="Courier New" w:hAnsi="Courier New" w:cs="Courier New"/>
      <w:noProof/>
      <w:sz w:val="16"/>
      <w:szCs w:val="16"/>
      <w:lang w:val="en-AU"/>
    </w:rPr>
  </w:style>
  <w:style w:type="paragraph" w:styleId="BodyTextIndent2">
    <w:name w:val="Body Text Indent 2"/>
    <w:basedOn w:val="Normal"/>
    <w:pPr>
      <w:spacing w:before="0"/>
    </w:pPr>
    <w:rPr>
      <w:rFonts w:ascii=".VnTime" w:hAnsi=".VnTime" w:cs="Times New Roman"/>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cs="Times New Roman"/>
      <w:b/>
      <w:bCs/>
      <w:szCs w:val="24"/>
    </w:rPr>
  </w:style>
  <w:style w:type="paragraph" w:customStyle="1" w:styleId="NH-2">
    <w:name w:val="NH-2"/>
    <w:basedOn w:val="Normal"/>
    <w:next w:val="NormalIndent"/>
    <w:pPr>
      <w:keepNext/>
      <w:widowControl w:val="0"/>
      <w:tabs>
        <w:tab w:val="left" w:pos="720"/>
      </w:tabs>
      <w:ind w:left="360" w:hanging="360"/>
    </w:pPr>
    <w:rPr>
      <w:rFonts w:ascii=".VnArial" w:hAnsi=".VnArial" w:cs="Times New Roman"/>
      <w:b/>
      <w:bCs/>
      <w:szCs w:val="24"/>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jc w:val="both"/>
    </w:pPr>
    <w:rPr>
      <w:rFonts w:ascii=".VnTime" w:hAnsi=".VnTime" w:cs="Times New Roman"/>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cs="Times New Roman"/>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left="0"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cs="Times New Roman"/>
      <w:i/>
      <w:iCs/>
    </w:rPr>
  </w:style>
  <w:style w:type="paragraph" w:customStyle="1" w:styleId="InfoBlue">
    <w:name w:val="InfoBlue"/>
    <w:basedOn w:val="Normal"/>
    <w:next w:val="BodyText"/>
    <w:autoRedefine/>
    <w:pPr>
      <w:widowControl w:val="0"/>
      <w:spacing w:before="0" w:after="120" w:line="240" w:lineRule="atLeast"/>
      <w:ind w:left="540"/>
    </w:pPr>
    <w:rPr>
      <w:rFonts w:cs="Tahoma"/>
      <w:i/>
      <w:color w:val="0000FF"/>
    </w:rPr>
  </w:style>
  <w:style w:type="paragraph" w:customStyle="1" w:styleId="HeadingBig">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pPr>
      <w:widowControl w:val="0"/>
      <w:ind w:left="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spacing w:before="0"/>
      <w:ind w:left="144"/>
    </w:pPr>
    <w:rPr>
      <w:rFonts w:ascii="Arial" w:hAnsi="Arial" w:cs="Times New Roman"/>
      <w:lang w:eastAsia="ar-SA"/>
    </w:rPr>
  </w:style>
  <w:style w:type="numbering" w:styleId="111111">
    <w:name w:val="Outline List 2"/>
    <w:basedOn w:val="NoList"/>
    <w:rsid w:val="00B62447"/>
    <w:pPr>
      <w:numPr>
        <w:numId w:val="9"/>
      </w:numPr>
    </w:pPr>
  </w:style>
  <w:style w:type="table" w:styleId="TableGrid">
    <w:name w:val="Table Grid"/>
    <w:basedOn w:val="TableNormal"/>
    <w:uiPriority w:val="59"/>
    <w:rsid w:val="003E0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l2 Char,H2 Char"/>
    <w:basedOn w:val="DefaultParagraphFont"/>
    <w:link w:val="Heading2"/>
    <w:rsid w:val="00E71E80"/>
    <w:rPr>
      <w:rFonts w:ascii="Verdana" w:hAnsi="Verdana" w:cs="Tahoma"/>
      <w:b/>
      <w:i/>
      <w:iCs/>
      <w:snapToGrid w:val="0"/>
      <w:color w:val="003400"/>
      <w:sz w:val="22"/>
      <w:szCs w:val="22"/>
    </w:rPr>
  </w:style>
  <w:style w:type="character" w:customStyle="1" w:styleId="BodyTextChar">
    <w:name w:val="Body Text Char"/>
    <w:basedOn w:val="DefaultParagraphFont"/>
    <w:link w:val="BodyText"/>
    <w:rsid w:val="0092523D"/>
    <w:rPr>
      <w:sz w:val="24"/>
      <w:szCs w:val="24"/>
      <w:lang w:val="en-AU"/>
    </w:rPr>
  </w:style>
  <w:style w:type="paragraph" w:customStyle="1" w:styleId="ListParagraph1">
    <w:name w:val="List Paragraph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297B2-FBF9-41B0-BDD8-4C4F5D868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Template_SRS.dot</Template>
  <TotalTime>405</TotalTime>
  <Pages>1</Pages>
  <Words>6963</Words>
  <Characters>39690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46560</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CMM-4 Project</dc:description>
  <cp:lastModifiedBy>Khoa Trần</cp:lastModifiedBy>
  <cp:revision>3</cp:revision>
  <cp:lastPrinted>1899-12-31T17:00:00Z</cp:lastPrinted>
  <dcterms:created xsi:type="dcterms:W3CDTF">2016-07-13T07:25:00Z</dcterms:created>
  <dcterms:modified xsi:type="dcterms:W3CDTF">2026-07-13T14:34:00Z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6282615e-5579-474a-91ed-ea276d938976</vt:lpwstr>
  </property>
</Properties>
</file>